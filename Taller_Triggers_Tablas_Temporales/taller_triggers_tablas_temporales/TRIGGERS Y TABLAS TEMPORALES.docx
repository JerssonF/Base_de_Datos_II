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aps w:val="0"/>
          <w:color w:val="auto"/>
          <w:sz w:val="24"/>
          <w:szCs w:val="22"/>
          <w:lang w:eastAsia="en-US"/>
        </w:rPr>
        <w:id w:val="1146853950"/>
        <w:docPartObj>
          <w:docPartGallery w:val="Cover Pages"/>
          <w:docPartUnique/>
        </w:docPartObj>
      </w:sdtPr>
      <w:sdtEndPr>
        <w:rPr>
          <w:b/>
          <w:sz w:val="2"/>
        </w:rPr>
      </w:sdtEndPr>
      <w:sdtContent>
        <w:p w14:paraId="67BB71E7" w14:textId="1E7B678D" w:rsidR="00B27467" w:rsidRDefault="00B27467" w:rsidP="008D5EA4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F6846AB" wp14:editId="6E6BE7F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3" name="Grupo 3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B9C7685" w14:textId="0689B0F5" w:rsidR="00B27467" w:rsidRPr="00501803" w:rsidRDefault="0069483D" w:rsidP="006A5E45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septiembre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6" name="Grupo 3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7" name="Grupo 3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8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0" name="Grupo 5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1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F6846AB" id="Grupo 3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">
                    <v:rect id="Rectángulo 3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B9C7685" w14:textId="0689B0F5" w:rsidR="00B27467" w:rsidRPr="00501803" w:rsidRDefault="0069483D" w:rsidP="006A5E45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septiembre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3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<v:group id="Grupo 3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yp2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KVw/RJ/gCz+AQAA//8DAFBLAQItABQABgAIAAAAIQDb4fbL7gAAAIUBAAATAAAAAAAAAAAA&#10;AAAAAAAAAABbQ29udGVudF9UeXBlc10ueG1sUEsBAi0AFAAGAAgAAAAhAFr0LFu/AAAAFQEAAAsA&#10;AAAAAAAAAAAAAAAAHwEAAF9yZWxzLy5yZWxzUEsBAi0AFAAGAAgAAAAhAMDPKnb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5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348B326" wp14:editId="1EC2EFB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5ECF0D" w14:textId="413B12CF" w:rsidR="00B27467" w:rsidRPr="00D05428" w:rsidRDefault="00000000" w:rsidP="008D5EA4">
                                <w:pPr>
                                  <w:pStyle w:val="Sinespaciado"/>
                                  <w:rPr>
                                    <w:rFonts w:eastAsiaTheme="majorEastAsia"/>
                                    <w:b/>
                                    <w:bCs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/>
                                      <w:b/>
                                      <w:bCs/>
                                      <w:color w:val="002060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865EE3">
                                      <w:rPr>
                                        <w:rFonts w:eastAsiaTheme="majorEastAsia"/>
                                        <w:b/>
                                        <w:bCs/>
                                        <w:color w:val="002060"/>
                                        <w:sz w:val="52"/>
                                        <w:szCs w:val="52"/>
                                      </w:rPr>
                                      <w:t>TR</w:t>
                                    </w:r>
                                    <w:r w:rsidR="0069483D" w:rsidRPr="0069483D">
                                      <w:rPr>
                                        <w:rFonts w:eastAsiaTheme="majorEastAsia"/>
                                        <w:b/>
                                        <w:bCs/>
                                        <w:color w:val="002060"/>
                                        <w:sz w:val="52"/>
                                        <w:szCs w:val="52"/>
                                      </w:rPr>
                                      <w:t>iggers y Tablas Temporales</w:t>
                                    </w:r>
                                  </w:sdtContent>
                                </w:sdt>
                              </w:p>
                              <w:p w14:paraId="5F39FD50" w14:textId="69D73DFE" w:rsidR="00B27467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69483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PostgreSQL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348B32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5B5ECF0D" w14:textId="413B12CF" w:rsidR="00B27467" w:rsidRPr="00D05428" w:rsidRDefault="00000000" w:rsidP="008D5EA4">
                          <w:pPr>
                            <w:pStyle w:val="Sinespaciado"/>
                            <w:rPr>
                              <w:rFonts w:eastAsiaTheme="majorEastAsia"/>
                              <w:b/>
                              <w:bCs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rFonts w:eastAsiaTheme="majorEastAsia"/>
                                <w:b/>
                                <w:bCs/>
                                <w:color w:val="002060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865EE3">
                                <w:rPr>
                                  <w:rFonts w:eastAsiaTheme="majorEastAsia"/>
                                  <w:b/>
                                  <w:bCs/>
                                  <w:color w:val="002060"/>
                                  <w:sz w:val="52"/>
                                  <w:szCs w:val="52"/>
                                </w:rPr>
                                <w:t>TR</w:t>
                              </w:r>
                              <w:r w:rsidR="0069483D" w:rsidRPr="0069483D">
                                <w:rPr>
                                  <w:rFonts w:eastAsiaTheme="majorEastAsia"/>
                                  <w:b/>
                                  <w:bCs/>
                                  <w:color w:val="002060"/>
                                  <w:sz w:val="52"/>
                                  <w:szCs w:val="52"/>
                                </w:rPr>
                                <w:t>iggers y Tablas Temporales</w:t>
                              </w:r>
                            </w:sdtContent>
                          </w:sdt>
                        </w:p>
                        <w:p w14:paraId="5F39FD50" w14:textId="69D73DFE" w:rsidR="00B27467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69483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PostgreSQL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D0DA14F" w14:textId="7F404D42" w:rsidR="00B27467" w:rsidRDefault="0069483D">
          <w:pPr>
            <w:rPr>
              <w:rFonts w:eastAsiaTheme="minorEastAsia"/>
              <w:sz w:val="2"/>
              <w:lang w:eastAsia="es-CO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CAE9A0A" wp14:editId="175D0BC3">
                    <wp:simplePos x="0" y="0"/>
                    <wp:positionH relativeFrom="page">
                      <wp:posOffset>3267986</wp:posOffset>
                    </wp:positionH>
                    <wp:positionV relativeFrom="page">
                      <wp:posOffset>8468140</wp:posOffset>
                    </wp:positionV>
                    <wp:extent cx="3657600" cy="753138"/>
                    <wp:effectExtent l="0" t="0" r="7620" b="889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75313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C26AD3" w14:textId="77777777" w:rsidR="00B27467" w:rsidRDefault="00000000" w:rsidP="008D5EA4">
                                <w:pPr>
                                  <w:pStyle w:val="Sinespaciado"/>
                                </w:pPr>
                                <w:sdt>
                                  <w:sdt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C97D9F">
                                      <w:t>Nicolas Tello Mendez</w:t>
                                    </w:r>
                                  </w:sdtContent>
                                </w:sdt>
                              </w:p>
                              <w:p w14:paraId="19C57DD7" w14:textId="480B565C" w:rsidR="0069483D" w:rsidRPr="00403E25" w:rsidRDefault="0069483D" w:rsidP="008D5EA4">
                                <w:pPr>
                                  <w:pStyle w:val="Sinespaciado"/>
                                </w:pPr>
                                <w:r>
                                  <w:t>jersson buitrago</w:t>
                                </w:r>
                              </w:p>
                              <w:p w14:paraId="2F88D601" w14:textId="77777777" w:rsidR="00B27467" w:rsidRPr="00403E25" w:rsidRDefault="00000000" w:rsidP="008D5EA4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sz w:val="22"/>
                                      <w:szCs w:val="22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03E25" w:rsidRPr="008D5EA4">
                                      <w:rPr>
                                        <w:sz w:val="22"/>
                                        <w:szCs w:val="22"/>
                                      </w:rPr>
                                      <w:t>Ing</w:t>
                                    </w:r>
                                    <w:r w:rsidR="008D5EA4" w:rsidRPr="008D5EA4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enieria de </w:t>
                                    </w:r>
                                    <w:r w:rsidR="00403E25" w:rsidRPr="008D5EA4">
                                      <w:rPr>
                                        <w:sz w:val="22"/>
                                        <w:szCs w:val="22"/>
                                      </w:rPr>
                                      <w:t>sistemas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CAE9A0A" id="Cuadro de texto 32" o:spid="_x0000_s1056" type="#_x0000_t202" style="position:absolute;margin-left:257.3pt;margin-top:666.8pt;width:4in;height:59.3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" filled="f" stroked="f" strokeweight=".5pt">
                    <v:textbox inset="0,0,0,0">
                      <w:txbxContent>
                        <w:p w14:paraId="1AC26AD3" w14:textId="77777777" w:rsidR="00B27467" w:rsidRDefault="00000000" w:rsidP="008D5EA4">
                          <w:pPr>
                            <w:pStyle w:val="Sinespaciado"/>
                          </w:pPr>
                          <w:sdt>
                            <w:sdt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C97D9F">
                                <w:t>Nicolas Tello Mendez</w:t>
                              </w:r>
                            </w:sdtContent>
                          </w:sdt>
                        </w:p>
                        <w:p w14:paraId="19C57DD7" w14:textId="480B565C" w:rsidR="0069483D" w:rsidRPr="00403E25" w:rsidRDefault="0069483D" w:rsidP="008D5EA4">
                          <w:pPr>
                            <w:pStyle w:val="Sinespaciado"/>
                          </w:pPr>
                          <w:r>
                            <w:t>jersson buitrago</w:t>
                          </w:r>
                        </w:p>
                        <w:p w14:paraId="2F88D601" w14:textId="77777777" w:rsidR="00B27467" w:rsidRPr="00403E25" w:rsidRDefault="00000000" w:rsidP="008D5EA4">
                          <w:pPr>
                            <w:pStyle w:val="Sinespaciado"/>
                          </w:pPr>
                          <w:sdt>
                            <w:sdtPr>
                              <w:rPr>
                                <w:sz w:val="22"/>
                                <w:szCs w:val="22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03E25" w:rsidRPr="008D5EA4">
                                <w:rPr>
                                  <w:sz w:val="22"/>
                                  <w:szCs w:val="22"/>
                                </w:rPr>
                                <w:t>Ing</w:t>
                              </w:r>
                              <w:r w:rsidR="008D5EA4" w:rsidRPr="008D5EA4">
                                <w:rPr>
                                  <w:sz w:val="22"/>
                                  <w:szCs w:val="22"/>
                                </w:rPr>
                                <w:t xml:space="preserve">enieria de </w:t>
                              </w:r>
                              <w:r w:rsidR="00403E25" w:rsidRPr="008D5EA4">
                                <w:rPr>
                                  <w:sz w:val="22"/>
                                  <w:szCs w:val="22"/>
                                </w:rPr>
                                <w:t>sistemas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97D9F" w:rsidRPr="00C97D9F">
            <w:rPr>
              <w:rFonts w:eastAsiaTheme="minorEastAsia"/>
              <w:b/>
              <w:noProof/>
              <w:sz w:val="2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7B66FC27" wp14:editId="38E45503">
                    <wp:simplePos x="0" y="0"/>
                    <wp:positionH relativeFrom="column">
                      <wp:posOffset>3765550</wp:posOffset>
                    </wp:positionH>
                    <wp:positionV relativeFrom="paragraph">
                      <wp:posOffset>7107555</wp:posOffset>
                    </wp:positionV>
                    <wp:extent cx="2360930" cy="1404620"/>
                    <wp:effectExtent l="0" t="0" r="0" b="5715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3B1C37" w14:textId="41E8EA77" w:rsidR="00C97D9F" w:rsidRPr="00D05428" w:rsidRDefault="0069483D" w:rsidP="00C97D9F">
                                <w:pPr>
                                  <w:jc w:val="right"/>
                                  <w:rPr>
                                    <w:color w:val="3B3838" w:themeColor="background2" w:themeShade="40"/>
                                    <w:sz w:val="28"/>
                                    <w:szCs w:val="24"/>
                                    <w:lang w:val="es-MX"/>
                                  </w:rPr>
                                </w:pPr>
                                <w:r>
                                  <w:rPr>
                                    <w:color w:val="3B3838" w:themeColor="background2" w:themeShade="40"/>
                                    <w:sz w:val="28"/>
                                    <w:szCs w:val="24"/>
                                    <w:lang w:val="es-MX"/>
                                  </w:rPr>
                                  <w:t xml:space="preserve">Base de Datos </w:t>
                                </w:r>
                                <w:r w:rsidR="00A675C2">
                                  <w:rPr>
                                    <w:color w:val="3B3838" w:themeColor="background2" w:themeShade="40"/>
                                    <w:sz w:val="28"/>
                                    <w:szCs w:val="24"/>
                                    <w:lang w:val="es-MX"/>
                                  </w:rPr>
                                  <w:t>II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B66FC27" id="Cuadro de texto 2" o:spid="_x0000_s1057" type="#_x0000_t202" style="position:absolute;margin-left:296.5pt;margin-top:559.6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" filled="f" stroked="f">
                    <v:textbox style="mso-fit-shape-to-text:t">
                      <w:txbxContent>
                        <w:p w14:paraId="7C3B1C37" w14:textId="41E8EA77" w:rsidR="00C97D9F" w:rsidRPr="00D05428" w:rsidRDefault="0069483D" w:rsidP="00C97D9F">
                          <w:pPr>
                            <w:jc w:val="right"/>
                            <w:rPr>
                              <w:color w:val="3B3838" w:themeColor="background2" w:themeShade="40"/>
                              <w:sz w:val="28"/>
                              <w:szCs w:val="24"/>
                              <w:lang w:val="es-MX"/>
                            </w:rPr>
                          </w:pPr>
                          <w:r>
                            <w:rPr>
                              <w:color w:val="3B3838" w:themeColor="background2" w:themeShade="40"/>
                              <w:sz w:val="28"/>
                              <w:szCs w:val="24"/>
                              <w:lang w:val="es-MX"/>
                            </w:rPr>
                            <w:t xml:space="preserve">Base de Datos </w:t>
                          </w:r>
                          <w:r w:rsidR="00A675C2">
                            <w:rPr>
                              <w:color w:val="3B3838" w:themeColor="background2" w:themeShade="40"/>
                              <w:sz w:val="28"/>
                              <w:szCs w:val="24"/>
                              <w:lang w:val="es-MX"/>
                            </w:rPr>
                            <w:t>II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27467">
            <w:rPr>
              <w:rFonts w:eastAsiaTheme="minorEastAsia"/>
              <w:b/>
              <w:sz w:val="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  <w:lang w:val="es-ES" w:eastAsia="en-US"/>
        </w:rPr>
        <w:id w:val="-40614758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EF206E0" w14:textId="77777777" w:rsidR="00615547" w:rsidRDefault="00615547" w:rsidP="00C67565">
          <w:pPr>
            <w:pStyle w:val="TtuloTDC"/>
          </w:pPr>
          <w:r>
            <w:rPr>
              <w:lang w:val="es-ES"/>
            </w:rPr>
            <w:t>Contenido</w:t>
          </w:r>
        </w:p>
        <w:p w14:paraId="3595B1B7" w14:textId="1BD90267" w:rsidR="00A675C2" w:rsidRDefault="00000000">
          <w:pPr>
            <w:pStyle w:val="TDC1"/>
            <w:tabs>
              <w:tab w:val="right" w:leader="dot" w:pos="8828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r>
            <w:rPr>
              <w:rFonts w:eastAsiaTheme="minorHAnsi" w:cstheme="minorBidi"/>
              <w:lang w:eastAsia="en-US"/>
            </w:rPr>
            <w:fldChar w:fldCharType="begin"/>
          </w:r>
          <w:r>
            <w:instrText xml:space="preserve"> TOC \o "1-3" \h \z \u </w:instrText>
          </w:r>
          <w:r>
            <w:rPr>
              <w:rFonts w:eastAsiaTheme="minorHAnsi" w:cstheme="minorBidi"/>
              <w:lang w:eastAsia="en-US"/>
            </w:rPr>
            <w:fldChar w:fldCharType="separate"/>
          </w:r>
          <w:hyperlink w:anchor="_Toc178279729" w:history="1">
            <w:r w:rsidR="00A675C2" w:rsidRPr="00C04F6C">
              <w:rPr>
                <w:rStyle w:val="Hipervnculo"/>
                <w:noProof/>
              </w:rPr>
              <w:t>Taller – Triggers y Tablas Temporales en PostgreSQL</w:t>
            </w:r>
            <w:r w:rsidR="00A675C2">
              <w:rPr>
                <w:noProof/>
                <w:webHidden/>
              </w:rPr>
              <w:tab/>
            </w:r>
            <w:r w:rsidR="00A675C2">
              <w:rPr>
                <w:noProof/>
                <w:webHidden/>
              </w:rPr>
              <w:fldChar w:fldCharType="begin"/>
            </w:r>
            <w:r w:rsidR="00A675C2">
              <w:rPr>
                <w:noProof/>
                <w:webHidden/>
              </w:rPr>
              <w:instrText xml:space="preserve"> PAGEREF _Toc178279729 \h </w:instrText>
            </w:r>
            <w:r w:rsidR="00A675C2">
              <w:rPr>
                <w:noProof/>
                <w:webHidden/>
              </w:rPr>
            </w:r>
            <w:r w:rsidR="00A675C2">
              <w:rPr>
                <w:noProof/>
                <w:webHidden/>
              </w:rPr>
              <w:fldChar w:fldCharType="separate"/>
            </w:r>
            <w:r w:rsidR="00A675C2">
              <w:rPr>
                <w:noProof/>
                <w:webHidden/>
              </w:rPr>
              <w:t>2</w:t>
            </w:r>
            <w:r w:rsidR="00A675C2">
              <w:rPr>
                <w:noProof/>
                <w:webHidden/>
              </w:rPr>
              <w:fldChar w:fldCharType="end"/>
            </w:r>
          </w:hyperlink>
        </w:p>
        <w:p w14:paraId="4ACF99C3" w14:textId="2AD98225" w:rsidR="00A675C2" w:rsidRDefault="00000000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8279730" w:history="1">
            <w:r w:rsidR="00A675C2" w:rsidRPr="00C04F6C">
              <w:rPr>
                <w:rStyle w:val="Hipervnculo"/>
                <w:noProof/>
              </w:rPr>
              <w:t>Ejercicio 1: Trigger inserción de IMC</w:t>
            </w:r>
            <w:r w:rsidR="00A675C2">
              <w:rPr>
                <w:noProof/>
                <w:webHidden/>
              </w:rPr>
              <w:tab/>
            </w:r>
            <w:r w:rsidR="00A675C2">
              <w:rPr>
                <w:noProof/>
                <w:webHidden/>
              </w:rPr>
              <w:fldChar w:fldCharType="begin"/>
            </w:r>
            <w:r w:rsidR="00A675C2">
              <w:rPr>
                <w:noProof/>
                <w:webHidden/>
              </w:rPr>
              <w:instrText xml:space="preserve"> PAGEREF _Toc178279730 \h </w:instrText>
            </w:r>
            <w:r w:rsidR="00A675C2">
              <w:rPr>
                <w:noProof/>
                <w:webHidden/>
              </w:rPr>
            </w:r>
            <w:r w:rsidR="00A675C2">
              <w:rPr>
                <w:noProof/>
                <w:webHidden/>
              </w:rPr>
              <w:fldChar w:fldCharType="separate"/>
            </w:r>
            <w:r w:rsidR="00A675C2">
              <w:rPr>
                <w:noProof/>
                <w:webHidden/>
              </w:rPr>
              <w:t>2</w:t>
            </w:r>
            <w:r w:rsidR="00A675C2">
              <w:rPr>
                <w:noProof/>
                <w:webHidden/>
              </w:rPr>
              <w:fldChar w:fldCharType="end"/>
            </w:r>
          </w:hyperlink>
        </w:p>
        <w:p w14:paraId="194AB757" w14:textId="7EFF4CA5" w:rsidR="00A675C2" w:rsidRDefault="00000000">
          <w:pPr>
            <w:pStyle w:val="TDC2"/>
            <w:tabs>
              <w:tab w:val="right" w:leader="dot" w:pos="8828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8279731" w:history="1">
            <w:r w:rsidR="00A675C2" w:rsidRPr="00C04F6C">
              <w:rPr>
                <w:rStyle w:val="Hipervnculo"/>
                <w:noProof/>
              </w:rPr>
              <w:t>Ejercicio 2: Trigger de auditoría para cambios en sueldos</w:t>
            </w:r>
            <w:r w:rsidR="00A675C2">
              <w:rPr>
                <w:noProof/>
                <w:webHidden/>
              </w:rPr>
              <w:tab/>
            </w:r>
            <w:r w:rsidR="00A675C2">
              <w:rPr>
                <w:noProof/>
                <w:webHidden/>
              </w:rPr>
              <w:fldChar w:fldCharType="begin"/>
            </w:r>
            <w:r w:rsidR="00A675C2">
              <w:rPr>
                <w:noProof/>
                <w:webHidden/>
              </w:rPr>
              <w:instrText xml:space="preserve"> PAGEREF _Toc178279731 \h </w:instrText>
            </w:r>
            <w:r w:rsidR="00A675C2">
              <w:rPr>
                <w:noProof/>
                <w:webHidden/>
              </w:rPr>
            </w:r>
            <w:r w:rsidR="00A675C2">
              <w:rPr>
                <w:noProof/>
                <w:webHidden/>
              </w:rPr>
              <w:fldChar w:fldCharType="separate"/>
            </w:r>
            <w:r w:rsidR="00A675C2">
              <w:rPr>
                <w:noProof/>
                <w:webHidden/>
              </w:rPr>
              <w:t>5</w:t>
            </w:r>
            <w:r w:rsidR="00A675C2">
              <w:rPr>
                <w:noProof/>
                <w:webHidden/>
              </w:rPr>
              <w:fldChar w:fldCharType="end"/>
            </w:r>
          </w:hyperlink>
        </w:p>
        <w:p w14:paraId="15FE9B8A" w14:textId="626854DA" w:rsidR="00615547" w:rsidRDefault="00000000">
          <w:r>
            <w:rPr>
              <w:rFonts w:eastAsiaTheme="minorEastAsia" w:cs="Times New Roman"/>
              <w:b/>
              <w:bCs/>
              <w:noProof/>
              <w:lang w:val="es-ES" w:eastAsia="es-CO"/>
            </w:rPr>
            <w:fldChar w:fldCharType="end"/>
          </w:r>
        </w:p>
      </w:sdtContent>
    </w:sdt>
    <w:p w14:paraId="6E976E78" w14:textId="4E982AFE" w:rsidR="0069483D" w:rsidRDefault="00734ACE" w:rsidP="0069483D">
      <w:pPr>
        <w:pStyle w:val="Ttulo1"/>
      </w:pPr>
      <w:r>
        <w:br w:type="page"/>
      </w:r>
      <w:bookmarkStart w:id="0" w:name="_Toc178279729"/>
      <w:r w:rsidR="0069483D">
        <w:lastRenderedPageBreak/>
        <w:t xml:space="preserve">Taller – </w:t>
      </w:r>
      <w:proofErr w:type="spellStart"/>
      <w:r w:rsidR="0069483D">
        <w:t>Triggers</w:t>
      </w:r>
      <w:proofErr w:type="spellEnd"/>
      <w:r w:rsidR="0069483D">
        <w:t xml:space="preserve"> y Tablas Temporales en PostgreSQL</w:t>
      </w:r>
      <w:bookmarkEnd w:id="0"/>
      <w:r w:rsidR="0069483D">
        <w:t xml:space="preserve">  </w:t>
      </w:r>
    </w:p>
    <w:p w14:paraId="4275DFF7" w14:textId="77777777" w:rsidR="0069483D" w:rsidRDefault="0069483D" w:rsidP="0069483D">
      <w:r>
        <w:t>Instrucciones</w:t>
      </w:r>
    </w:p>
    <w:p w14:paraId="7FDA2E37" w14:textId="324E06FE" w:rsidR="0069483D" w:rsidRDefault="0069483D" w:rsidP="0069483D">
      <w:r>
        <w:t xml:space="preserve">El siguiente </w:t>
      </w:r>
      <w:r w:rsidR="00865EE3">
        <w:t>taller contiene cinco</w:t>
      </w:r>
      <w:r>
        <w:t xml:space="preserve"> (5) ejercicios prácticos de </w:t>
      </w:r>
      <w:proofErr w:type="spellStart"/>
      <w:r>
        <w:t>triggers</w:t>
      </w:r>
      <w:proofErr w:type="spellEnd"/>
      <w:r>
        <w:t xml:space="preserve"> y</w:t>
      </w:r>
      <w:r w:rsidR="00865EE3">
        <w:t xml:space="preserve"> </w:t>
      </w:r>
      <w:r>
        <w:t xml:space="preserve">tablas temporales </w:t>
      </w:r>
      <w:r w:rsidR="00865EE3">
        <w:t>en PostgreSQL</w:t>
      </w:r>
      <w:r>
        <w:t>, lea detenidamente cada una de las instrucciones y realice</w:t>
      </w:r>
      <w:r w:rsidR="00865EE3">
        <w:t xml:space="preserve"> </w:t>
      </w:r>
      <w:r>
        <w:t>en parejas o en grupos de tres personas:</w:t>
      </w:r>
    </w:p>
    <w:p w14:paraId="702BE0B3" w14:textId="6A01FD3B" w:rsidR="0069483D" w:rsidRDefault="0069483D" w:rsidP="0069483D">
      <w:pPr>
        <w:pStyle w:val="Prrafodelista"/>
        <w:numPr>
          <w:ilvl w:val="0"/>
          <w:numId w:val="10"/>
        </w:numPr>
      </w:pPr>
      <w:r>
        <w:t>Los ejercicios propuestos se deben desarrollar en PgAdmin4.</w:t>
      </w:r>
    </w:p>
    <w:p w14:paraId="762E4D25" w14:textId="58BFB77A" w:rsidR="0069483D" w:rsidRDefault="0069483D" w:rsidP="0069483D">
      <w:pPr>
        <w:pStyle w:val="Prrafodelista"/>
        <w:numPr>
          <w:ilvl w:val="0"/>
          <w:numId w:val="10"/>
        </w:numPr>
      </w:pPr>
      <w:r>
        <w:t xml:space="preserve">Si los </w:t>
      </w:r>
      <w:proofErr w:type="spellStart"/>
      <w:r>
        <w:t>triggers</w:t>
      </w:r>
      <w:proofErr w:type="spellEnd"/>
      <w:r>
        <w:t xml:space="preserve"> y tablas temporales requieren tablas y/o datos, se deben generar para imprimir las salidas.</w:t>
      </w:r>
    </w:p>
    <w:p w14:paraId="1F0D9060" w14:textId="6E5938B5" w:rsidR="0069483D" w:rsidRDefault="0069483D" w:rsidP="0069483D">
      <w:pPr>
        <w:pStyle w:val="Prrafodelista"/>
        <w:numPr>
          <w:ilvl w:val="0"/>
          <w:numId w:val="8"/>
        </w:numPr>
      </w:pPr>
      <w:r>
        <w:t xml:space="preserve">Se deben entregar un archivo </w:t>
      </w:r>
      <w:proofErr w:type="spellStart"/>
      <w:r>
        <w:t>pdf</w:t>
      </w:r>
      <w:proofErr w:type="spellEnd"/>
      <w:r>
        <w:t xml:space="preserve"> de los </w:t>
      </w:r>
      <w:proofErr w:type="spellStart"/>
      <w:r>
        <w:t>triggers</w:t>
      </w:r>
      <w:proofErr w:type="spellEnd"/>
      <w:r>
        <w:t>, tablas temporales y sus salidas (utilice pantallazos).</w:t>
      </w:r>
    </w:p>
    <w:p w14:paraId="66687C27" w14:textId="35318171" w:rsidR="0069483D" w:rsidRDefault="0069483D" w:rsidP="0069483D">
      <w:pPr>
        <w:pStyle w:val="Prrafodelista"/>
        <w:numPr>
          <w:ilvl w:val="0"/>
          <w:numId w:val="8"/>
        </w:numPr>
      </w:pPr>
      <w:r>
        <w:t>El archivo se debe subir al Moodle en el enlace correspondiente.</w:t>
      </w:r>
    </w:p>
    <w:p w14:paraId="516FD6BC" w14:textId="20DAEF51" w:rsidR="0069483D" w:rsidRDefault="0069483D" w:rsidP="0069483D">
      <w:pPr>
        <w:pStyle w:val="Prrafodelista"/>
        <w:numPr>
          <w:ilvl w:val="0"/>
          <w:numId w:val="8"/>
        </w:numPr>
      </w:pPr>
      <w:r>
        <w:t>El plazo final para la entrega del taller es el:  27-septiembre-2024 a las</w:t>
      </w:r>
    </w:p>
    <w:p w14:paraId="4A8DB9B8" w14:textId="77777777" w:rsidR="0069483D" w:rsidRDefault="0069483D" w:rsidP="0069483D">
      <w:pPr>
        <w:pStyle w:val="Prrafodelista"/>
        <w:numPr>
          <w:ilvl w:val="0"/>
          <w:numId w:val="8"/>
        </w:numPr>
      </w:pPr>
      <w:r>
        <w:t>11:59 PM.</w:t>
      </w:r>
    </w:p>
    <w:p w14:paraId="1FD467CC" w14:textId="77777777" w:rsidR="0069483D" w:rsidRDefault="0069483D" w:rsidP="00780D78">
      <w:pPr>
        <w:ind w:left="360"/>
      </w:pPr>
    </w:p>
    <w:p w14:paraId="0ECC2828" w14:textId="77777777" w:rsidR="00780D78" w:rsidRDefault="00780D78" w:rsidP="00780D78">
      <w:pPr>
        <w:ind w:left="360"/>
      </w:pPr>
    </w:p>
    <w:p w14:paraId="3A1AB65D" w14:textId="77777777" w:rsidR="0069483D" w:rsidRDefault="0069483D" w:rsidP="0069483D">
      <w:pPr>
        <w:pStyle w:val="Ttulo2"/>
      </w:pPr>
      <w:bookmarkStart w:id="1" w:name="_Toc178279730"/>
      <w:r>
        <w:t xml:space="preserve">Ejercicio 1: </w:t>
      </w:r>
      <w:proofErr w:type="spellStart"/>
      <w:r>
        <w:t>Trigger</w:t>
      </w:r>
      <w:proofErr w:type="spellEnd"/>
      <w:r>
        <w:t xml:space="preserve"> inserción de IMC</w:t>
      </w:r>
      <w:bookmarkEnd w:id="1"/>
    </w:p>
    <w:p w14:paraId="0E96DC1A" w14:textId="5CB890C7" w:rsidR="0069483D" w:rsidRDefault="0069483D" w:rsidP="0069483D">
      <w:r>
        <w:t>Crea una tabla llamada IMC (Índice de Masa Corporal) que incluya las siguientes columnas:</w:t>
      </w:r>
    </w:p>
    <w:p w14:paraId="4C8693FB" w14:textId="34DCDECF" w:rsidR="0069483D" w:rsidRDefault="0069483D" w:rsidP="0069483D">
      <w:pPr>
        <w:pStyle w:val="Prrafodelista"/>
        <w:numPr>
          <w:ilvl w:val="0"/>
          <w:numId w:val="12"/>
        </w:numPr>
      </w:pPr>
      <w:r>
        <w:t>id: INT (identificador)</w:t>
      </w:r>
    </w:p>
    <w:p w14:paraId="61E7E969" w14:textId="21089043" w:rsidR="0069483D" w:rsidRDefault="0069483D" w:rsidP="0069483D">
      <w:pPr>
        <w:pStyle w:val="Prrafodelista"/>
        <w:numPr>
          <w:ilvl w:val="0"/>
          <w:numId w:val="12"/>
        </w:numPr>
      </w:pPr>
      <w:r>
        <w:t>estatura: DECIMAL (medida de estatura en metros)</w:t>
      </w:r>
    </w:p>
    <w:p w14:paraId="18F24A32" w14:textId="5DDB7548" w:rsidR="0069483D" w:rsidRDefault="0069483D" w:rsidP="0069483D">
      <w:pPr>
        <w:pStyle w:val="Prrafodelista"/>
        <w:numPr>
          <w:ilvl w:val="0"/>
          <w:numId w:val="12"/>
        </w:numPr>
      </w:pPr>
      <w:r>
        <w:t>peso: DECIMAL (medida de peso en kilogramos)</w:t>
      </w:r>
    </w:p>
    <w:p w14:paraId="22152CF8" w14:textId="17BF5C04" w:rsidR="0069483D" w:rsidRDefault="0069483D" w:rsidP="0069483D">
      <w:pPr>
        <w:pStyle w:val="Prrafodelista"/>
        <w:numPr>
          <w:ilvl w:val="0"/>
          <w:numId w:val="12"/>
        </w:numPr>
      </w:pPr>
      <w:proofErr w:type="spellStart"/>
      <w:r>
        <w:t>imc</w:t>
      </w:r>
      <w:proofErr w:type="spellEnd"/>
      <w:r>
        <w:t>: DECIMAL (índice de masa corporal)</w:t>
      </w:r>
    </w:p>
    <w:p w14:paraId="63A1C0A4" w14:textId="5C7E5BEA" w:rsidR="00F713FB" w:rsidRDefault="0069483D" w:rsidP="0069483D">
      <w:r>
        <w:t xml:space="preserve">Luego, crea un </w:t>
      </w:r>
      <w:proofErr w:type="spellStart"/>
      <w:r>
        <w:t>trigger</w:t>
      </w:r>
      <w:proofErr w:type="spellEnd"/>
      <w:r>
        <w:t xml:space="preserve"> que se dispare después de cada inserción de un nuevo registro en la tabla IMC y calcule automáticamente el valor del IMC.</w:t>
      </w:r>
    </w:p>
    <w:p w14:paraId="614D6CDB" w14:textId="4B22C489" w:rsidR="0069483D" w:rsidRDefault="003D0D30" w:rsidP="00A675C2">
      <w:pPr>
        <w:jc w:val="center"/>
      </w:pPr>
      <w:r w:rsidRPr="003D0D30">
        <w:rPr>
          <w:noProof/>
        </w:rPr>
        <w:lastRenderedPageBreak/>
        <w:drawing>
          <wp:inline distT="0" distB="0" distL="0" distR="0" wp14:anchorId="0FDA99CF" wp14:editId="32FDA930">
            <wp:extent cx="5612130" cy="2647950"/>
            <wp:effectExtent l="0" t="0" r="7620" b="0"/>
            <wp:docPr id="112334839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48392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CD20" w14:textId="3BED9ABF" w:rsidR="0069483D" w:rsidRDefault="003D0D30" w:rsidP="00A675C2">
      <w:pPr>
        <w:jc w:val="center"/>
      </w:pPr>
      <w:r w:rsidRPr="003D0D30">
        <w:rPr>
          <w:noProof/>
        </w:rPr>
        <w:drawing>
          <wp:inline distT="0" distB="0" distL="0" distR="0" wp14:anchorId="255665AF" wp14:editId="013EE485">
            <wp:extent cx="5612130" cy="5156835"/>
            <wp:effectExtent l="0" t="0" r="7620" b="5715"/>
            <wp:docPr id="13269198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19855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FF3E" w14:textId="4568C756" w:rsidR="004A2117" w:rsidRDefault="00865EE3" w:rsidP="00A675C2">
      <w:pPr>
        <w:jc w:val="center"/>
      </w:pPr>
      <w:r w:rsidRPr="00865EE3">
        <w:rPr>
          <w:noProof/>
        </w:rPr>
        <w:lastRenderedPageBreak/>
        <w:drawing>
          <wp:inline distT="0" distB="0" distL="0" distR="0" wp14:anchorId="5FB41438" wp14:editId="2636702E">
            <wp:extent cx="3880655" cy="4389120"/>
            <wp:effectExtent l="0" t="0" r="5715" b="0"/>
            <wp:docPr id="49572806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28061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065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0CCC" w14:textId="00AA65A0" w:rsidR="0069483D" w:rsidRDefault="00865EE3" w:rsidP="00A675C2">
      <w:pPr>
        <w:jc w:val="center"/>
      </w:pPr>
      <w:r w:rsidRPr="00865EE3">
        <w:rPr>
          <w:noProof/>
        </w:rPr>
        <w:drawing>
          <wp:inline distT="0" distB="0" distL="0" distR="0" wp14:anchorId="0A4615B6" wp14:editId="7C204AA8">
            <wp:extent cx="3880485" cy="3700905"/>
            <wp:effectExtent l="0" t="0" r="5715" b="0"/>
            <wp:docPr id="5849842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84206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3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9DE8" w14:textId="77777777" w:rsidR="00780D78" w:rsidRDefault="00780D78" w:rsidP="00780D78">
      <w:pPr>
        <w:pStyle w:val="Ttulo2"/>
      </w:pPr>
      <w:bookmarkStart w:id="2" w:name="_Toc178279731"/>
      <w:r>
        <w:lastRenderedPageBreak/>
        <w:t xml:space="preserve">Ejercicio 2: </w:t>
      </w:r>
      <w:proofErr w:type="spellStart"/>
      <w:r>
        <w:t>Trigger</w:t>
      </w:r>
      <w:proofErr w:type="spellEnd"/>
      <w:r>
        <w:t xml:space="preserve"> de auditoría para cambios en sueldos</w:t>
      </w:r>
      <w:bookmarkEnd w:id="2"/>
    </w:p>
    <w:p w14:paraId="66B8C5B0" w14:textId="77777777" w:rsidR="00780D78" w:rsidRDefault="00780D78" w:rsidP="00780D78">
      <w:r>
        <w:t>Crea una tabla llamada empleados con las siguientes columnas:</w:t>
      </w:r>
    </w:p>
    <w:p w14:paraId="5984ED3E" w14:textId="3DE7E014" w:rsidR="00780D78" w:rsidRDefault="00780D78" w:rsidP="00780D78">
      <w:pPr>
        <w:pStyle w:val="Prrafodelista"/>
        <w:numPr>
          <w:ilvl w:val="0"/>
          <w:numId w:val="13"/>
        </w:numPr>
      </w:pPr>
      <w:r>
        <w:t>id: INT (identificador)</w:t>
      </w:r>
    </w:p>
    <w:p w14:paraId="5B8E4A79" w14:textId="543F67EA" w:rsidR="00780D78" w:rsidRDefault="00780D78" w:rsidP="00780D78">
      <w:pPr>
        <w:pStyle w:val="Prrafodelista"/>
        <w:numPr>
          <w:ilvl w:val="0"/>
          <w:numId w:val="13"/>
        </w:numPr>
      </w:pPr>
      <w:r>
        <w:t>nombre: VARCHAR (100)</w:t>
      </w:r>
    </w:p>
    <w:p w14:paraId="233B82D0" w14:textId="1A3FF162" w:rsidR="0069483D" w:rsidRDefault="00780D78" w:rsidP="00780D78">
      <w:pPr>
        <w:pStyle w:val="Prrafodelista"/>
        <w:numPr>
          <w:ilvl w:val="0"/>
          <w:numId w:val="13"/>
        </w:numPr>
      </w:pPr>
      <w:r>
        <w:t>sueldo: DECIMAL (10,2)</w:t>
      </w:r>
    </w:p>
    <w:p w14:paraId="37780C7C" w14:textId="04CA5D9C" w:rsidR="00780D78" w:rsidRDefault="00780D78" w:rsidP="00780D78">
      <w:r>
        <w:t xml:space="preserve">Luego, crea una tabla llamada </w:t>
      </w:r>
      <w:proofErr w:type="spellStart"/>
      <w:r>
        <w:t>auditoria_sueldo</w:t>
      </w:r>
      <w:proofErr w:type="spellEnd"/>
      <w:r>
        <w:t xml:space="preserve"> que registrará los cambios realizados en los sueldos de los empleados. Esta tabla debe contener las siguientes columnas:</w:t>
      </w:r>
    </w:p>
    <w:p w14:paraId="1383BE9A" w14:textId="21C69D08" w:rsidR="00780D78" w:rsidRDefault="00780D78" w:rsidP="00780D78">
      <w:pPr>
        <w:pStyle w:val="Prrafodelista"/>
        <w:numPr>
          <w:ilvl w:val="0"/>
          <w:numId w:val="14"/>
        </w:numPr>
      </w:pPr>
      <w:proofErr w:type="spellStart"/>
      <w:r>
        <w:t>id_empleado</w:t>
      </w:r>
      <w:proofErr w:type="spellEnd"/>
      <w:r>
        <w:t>: INT (identificador del empleado)</w:t>
      </w:r>
    </w:p>
    <w:p w14:paraId="4033CD59" w14:textId="34324A5D" w:rsidR="00780D78" w:rsidRDefault="00780D78" w:rsidP="00780D78">
      <w:pPr>
        <w:pStyle w:val="Prrafodelista"/>
        <w:numPr>
          <w:ilvl w:val="0"/>
          <w:numId w:val="14"/>
        </w:numPr>
      </w:pPr>
      <w:proofErr w:type="spellStart"/>
      <w:r>
        <w:t>sueldo_anterior</w:t>
      </w:r>
      <w:proofErr w:type="spellEnd"/>
      <w:r>
        <w:t>: DECIMAL (10,2)</w:t>
      </w:r>
    </w:p>
    <w:p w14:paraId="1E599A0A" w14:textId="2817D3E1" w:rsidR="00780D78" w:rsidRDefault="00780D78" w:rsidP="00780D78">
      <w:pPr>
        <w:pStyle w:val="Prrafodelista"/>
        <w:numPr>
          <w:ilvl w:val="0"/>
          <w:numId w:val="14"/>
        </w:numPr>
      </w:pPr>
      <w:proofErr w:type="spellStart"/>
      <w:r>
        <w:t>sueldo_nuevo</w:t>
      </w:r>
      <w:proofErr w:type="spellEnd"/>
      <w:r>
        <w:t>: DECIMAL (10,2)</w:t>
      </w:r>
    </w:p>
    <w:p w14:paraId="6E7728C7" w14:textId="61668D4F" w:rsidR="00780D78" w:rsidRDefault="00780D78" w:rsidP="00780D78">
      <w:pPr>
        <w:pStyle w:val="Prrafodelista"/>
        <w:numPr>
          <w:ilvl w:val="0"/>
          <w:numId w:val="14"/>
        </w:numPr>
      </w:pPr>
      <w:proofErr w:type="spellStart"/>
      <w:r>
        <w:t>fecha_cambio</w:t>
      </w:r>
      <w:proofErr w:type="spellEnd"/>
      <w:r>
        <w:t>: TIMESTAMP (momento en que se realizó el cambio)</w:t>
      </w:r>
    </w:p>
    <w:p w14:paraId="2723466D" w14:textId="0235ED74" w:rsidR="00780D78" w:rsidRDefault="00780D78" w:rsidP="00780D78">
      <w:r>
        <w:t xml:space="preserve">Crea un </w:t>
      </w:r>
      <w:proofErr w:type="spellStart"/>
      <w:r>
        <w:t>trigger</w:t>
      </w:r>
      <w:proofErr w:type="spellEnd"/>
      <w:r>
        <w:t xml:space="preserve"> que se ejecute antes de actualizar un sueldo en la tabla empleados, y registre el cambio en la tabla </w:t>
      </w:r>
      <w:proofErr w:type="spellStart"/>
      <w:r>
        <w:t>auditoria_sueldo</w:t>
      </w:r>
      <w:proofErr w:type="spellEnd"/>
      <w:r>
        <w:t>.</w:t>
      </w:r>
    </w:p>
    <w:p w14:paraId="4CD8C3A8" w14:textId="77777777" w:rsidR="00A675C2" w:rsidRDefault="00A675C2" w:rsidP="00780D78"/>
    <w:p w14:paraId="5300C96C" w14:textId="4842A0D5" w:rsidR="00780D78" w:rsidRDefault="00780D78" w:rsidP="00A675C2">
      <w:pPr>
        <w:jc w:val="center"/>
      </w:pPr>
      <w:r w:rsidRPr="00780D78">
        <w:rPr>
          <w:noProof/>
        </w:rPr>
        <w:drawing>
          <wp:inline distT="0" distB="0" distL="0" distR="0" wp14:anchorId="3F20F64D" wp14:editId="5FD4C83E">
            <wp:extent cx="6146165" cy="3355451"/>
            <wp:effectExtent l="0" t="0" r="6985" b="0"/>
            <wp:docPr id="1034545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453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6432" cy="336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4205" w14:textId="2C9C14FD" w:rsidR="00045C66" w:rsidRDefault="00580144" w:rsidP="00780D78">
      <w:r w:rsidRPr="00580144">
        <w:rPr>
          <w:noProof/>
        </w:rPr>
        <w:lastRenderedPageBreak/>
        <w:drawing>
          <wp:inline distT="0" distB="0" distL="0" distR="0" wp14:anchorId="7ADDFF34" wp14:editId="7190566B">
            <wp:extent cx="5612130" cy="3228340"/>
            <wp:effectExtent l="0" t="0" r="7620" b="0"/>
            <wp:docPr id="99743543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35439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7168" w14:textId="66F9824C" w:rsidR="00045C66" w:rsidRDefault="00045C66" w:rsidP="00A675C2">
      <w:pPr>
        <w:jc w:val="center"/>
      </w:pPr>
      <w:r w:rsidRPr="00045C66">
        <w:rPr>
          <w:noProof/>
        </w:rPr>
        <w:drawing>
          <wp:inline distT="0" distB="0" distL="0" distR="0" wp14:anchorId="12A565A8" wp14:editId="77209438">
            <wp:extent cx="5622793" cy="4794637"/>
            <wp:effectExtent l="0" t="0" r="0" b="6350"/>
            <wp:docPr id="1743672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723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8629" cy="481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1363" w14:textId="47B46B29" w:rsidR="009E010F" w:rsidRDefault="00A675C2" w:rsidP="00A675C2">
      <w:pPr>
        <w:jc w:val="center"/>
      </w:pPr>
      <w:r w:rsidRPr="00A675C2">
        <w:rPr>
          <w:noProof/>
        </w:rPr>
        <w:lastRenderedPageBreak/>
        <w:drawing>
          <wp:inline distT="0" distB="0" distL="0" distR="0" wp14:anchorId="6F7FEDD7" wp14:editId="7185B999">
            <wp:extent cx="5088834" cy="3976982"/>
            <wp:effectExtent l="0" t="0" r="0" b="5080"/>
            <wp:docPr id="10621709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7099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042" cy="399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A015" w14:textId="77777777" w:rsidR="00A675C2" w:rsidRDefault="00A675C2" w:rsidP="00A675C2">
      <w:pPr>
        <w:jc w:val="center"/>
      </w:pPr>
    </w:p>
    <w:p w14:paraId="01ED32FF" w14:textId="4BBF6437" w:rsidR="009E010F" w:rsidRDefault="009E010F" w:rsidP="00A675C2">
      <w:pPr>
        <w:jc w:val="center"/>
      </w:pPr>
      <w:r w:rsidRPr="009E010F">
        <w:rPr>
          <w:noProof/>
        </w:rPr>
        <w:drawing>
          <wp:inline distT="0" distB="0" distL="0" distR="0" wp14:anchorId="08745E90" wp14:editId="6DCA5983">
            <wp:extent cx="5211551" cy="3665551"/>
            <wp:effectExtent l="0" t="0" r="8255" b="0"/>
            <wp:docPr id="10401386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38611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1381" cy="3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4A35" w14:textId="77777777" w:rsidR="00A675C2" w:rsidRDefault="00A675C2" w:rsidP="00780D78"/>
    <w:p w14:paraId="72554F32" w14:textId="2B64355B" w:rsidR="00A675C2" w:rsidRDefault="00A675C2" w:rsidP="00780D78">
      <w:r w:rsidRPr="00A675C2">
        <w:rPr>
          <w:noProof/>
        </w:rPr>
        <w:drawing>
          <wp:inline distT="0" distB="0" distL="0" distR="0" wp14:anchorId="3E5FB62E" wp14:editId="1F2F935B">
            <wp:extent cx="5612130" cy="5649595"/>
            <wp:effectExtent l="0" t="0" r="7620" b="8255"/>
            <wp:docPr id="9845763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7637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63C5" w14:textId="77777777" w:rsidR="00935242" w:rsidRDefault="00935242" w:rsidP="00780D78"/>
    <w:p w14:paraId="626B5A1A" w14:textId="77777777" w:rsidR="0089165F" w:rsidRDefault="0089165F" w:rsidP="00780D78"/>
    <w:p w14:paraId="1B84C0B6" w14:textId="77777777" w:rsidR="0089165F" w:rsidRDefault="0089165F" w:rsidP="00780D78"/>
    <w:p w14:paraId="445A90BC" w14:textId="77777777" w:rsidR="0089165F" w:rsidRDefault="0089165F" w:rsidP="00780D78"/>
    <w:p w14:paraId="094DB71D" w14:textId="77777777" w:rsidR="0089165F" w:rsidRDefault="0089165F" w:rsidP="00780D78"/>
    <w:p w14:paraId="2D26A6C8" w14:textId="77777777" w:rsidR="0089165F" w:rsidRDefault="0089165F" w:rsidP="00780D78"/>
    <w:p w14:paraId="2BECF157" w14:textId="77777777" w:rsidR="0089165F" w:rsidRDefault="0089165F" w:rsidP="00780D78"/>
    <w:p w14:paraId="060974C2" w14:textId="77777777" w:rsidR="0089165F" w:rsidRDefault="0089165F" w:rsidP="0089165F">
      <w:pPr>
        <w:pStyle w:val="Ttulo2"/>
      </w:pPr>
      <w:r>
        <w:lastRenderedPageBreak/>
        <w:t>Ejercicio 3:</w:t>
      </w:r>
      <w:r w:rsidRPr="00935242">
        <w:t xml:space="preserve"> </w:t>
      </w:r>
      <w:proofErr w:type="spellStart"/>
      <w:r w:rsidRPr="00935242">
        <w:t>Trigger</w:t>
      </w:r>
      <w:proofErr w:type="spellEnd"/>
      <w:r w:rsidRPr="00935242">
        <w:t xml:space="preserve"> para evitar sueldos negativos</w:t>
      </w:r>
    </w:p>
    <w:p w14:paraId="33D0F5B8" w14:textId="77777777" w:rsidR="0089165F" w:rsidRDefault="0089165F" w:rsidP="0089165F"/>
    <w:p w14:paraId="726F5301" w14:textId="77777777" w:rsidR="0089165F" w:rsidRDefault="0089165F" w:rsidP="0089165F">
      <w:r>
        <w:t xml:space="preserve">Crea un </w:t>
      </w:r>
      <w:proofErr w:type="spellStart"/>
      <w:r>
        <w:t>trigger</w:t>
      </w:r>
      <w:proofErr w:type="spellEnd"/>
      <w:r>
        <w:t xml:space="preserve"> que se dispare antes de la inserción o actualización de un registro</w:t>
      </w:r>
    </w:p>
    <w:p w14:paraId="33D0524A" w14:textId="77777777" w:rsidR="0089165F" w:rsidRDefault="0089165F" w:rsidP="0089165F">
      <w:r>
        <w:t xml:space="preserve">en la tabla empleados. Este </w:t>
      </w:r>
      <w:proofErr w:type="spellStart"/>
      <w:r>
        <w:t>trigger</w:t>
      </w:r>
      <w:proofErr w:type="spellEnd"/>
      <w:r>
        <w:t xml:space="preserve"> debe asegurarse de que el sueldo no sea un</w:t>
      </w:r>
    </w:p>
    <w:p w14:paraId="59F19D59" w14:textId="77777777" w:rsidR="0089165F" w:rsidRDefault="0089165F" w:rsidP="0089165F">
      <w:r>
        <w:t>valor negativo. Si se intenta insertar o actualizar con un sueldo negativo, se debe</w:t>
      </w:r>
    </w:p>
    <w:p w14:paraId="04BA9C43" w14:textId="3EE0C3DB" w:rsidR="0089165F" w:rsidRDefault="0089165F" w:rsidP="00780D78">
      <w:r>
        <w:t>lanzar un erro</w:t>
      </w:r>
      <w:r>
        <w:t>r.</w:t>
      </w:r>
    </w:p>
    <w:p w14:paraId="6D96B324" w14:textId="77777777" w:rsidR="00C2515A" w:rsidRDefault="00C2515A" w:rsidP="00780D78"/>
    <w:p w14:paraId="489815AE" w14:textId="1CAE5C0F" w:rsidR="008F4DBE" w:rsidRPr="008F4DBE" w:rsidRDefault="008F4DBE" w:rsidP="008F4DBE">
      <w:pPr>
        <w:pStyle w:val="Prrafodelista"/>
        <w:numPr>
          <w:ilvl w:val="0"/>
          <w:numId w:val="15"/>
        </w:numPr>
        <w:rPr>
          <w:b/>
          <w:bCs/>
        </w:rPr>
      </w:pPr>
      <w:r w:rsidRPr="008F4DBE">
        <w:rPr>
          <w:b/>
          <w:bCs/>
        </w:rPr>
        <w:t>Creación de la función.</w:t>
      </w:r>
    </w:p>
    <w:p w14:paraId="0CEBDE49" w14:textId="7D9B3687" w:rsidR="008F4DBE" w:rsidRDefault="008F4DBE" w:rsidP="00780D78">
      <w:r w:rsidRPr="008F4DBE">
        <w:t xml:space="preserve">Primero, </w:t>
      </w:r>
      <w:r>
        <w:t>creamos u</w:t>
      </w:r>
      <w:r w:rsidRPr="008F4DBE">
        <w:t>na función en que será llamada por el disparador y que verificará si el sueldo es negativo.</w:t>
      </w:r>
    </w:p>
    <w:p w14:paraId="40B2DE74" w14:textId="439B5F98" w:rsidR="00C2515A" w:rsidRDefault="00C2515A" w:rsidP="00780D78">
      <w:r w:rsidRPr="008F4DBE">
        <w:drawing>
          <wp:anchor distT="0" distB="0" distL="114300" distR="114300" simplePos="0" relativeHeight="251664384" behindDoc="0" locked="0" layoutInCell="1" allowOverlap="1" wp14:anchorId="72E2D77E" wp14:editId="70A43C45">
            <wp:simplePos x="0" y="0"/>
            <wp:positionH relativeFrom="column">
              <wp:posOffset>-784860</wp:posOffset>
            </wp:positionH>
            <wp:positionV relativeFrom="paragraph">
              <wp:posOffset>370205</wp:posOffset>
            </wp:positionV>
            <wp:extent cx="7219950" cy="3441700"/>
            <wp:effectExtent l="0" t="0" r="0" b="6350"/>
            <wp:wrapSquare wrapText="bothSides"/>
            <wp:docPr id="467933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3331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D6D90" w14:textId="0C200639" w:rsidR="008F4DBE" w:rsidRDefault="008F4DBE" w:rsidP="00780D78"/>
    <w:p w14:paraId="045031A9" w14:textId="77777777" w:rsidR="00C2515A" w:rsidRDefault="00C2515A" w:rsidP="00780D78"/>
    <w:p w14:paraId="65E80926" w14:textId="77777777" w:rsidR="00C2515A" w:rsidRDefault="00C2515A" w:rsidP="00780D78"/>
    <w:p w14:paraId="4B70673D" w14:textId="77777777" w:rsidR="00C2515A" w:rsidRDefault="00C2515A" w:rsidP="00780D78"/>
    <w:p w14:paraId="45D07942" w14:textId="77777777" w:rsidR="00C2515A" w:rsidRDefault="00C2515A" w:rsidP="00780D78"/>
    <w:p w14:paraId="167F47F2" w14:textId="77777777" w:rsidR="00C2515A" w:rsidRPr="00C2515A" w:rsidRDefault="00C2515A" w:rsidP="00780D78"/>
    <w:p w14:paraId="767FB7C2" w14:textId="0EF4FD5D" w:rsidR="00F0147D" w:rsidRDefault="00EA10D5" w:rsidP="00780D78">
      <w:pPr>
        <w:pStyle w:val="Prrafodelista"/>
        <w:numPr>
          <w:ilvl w:val="0"/>
          <w:numId w:val="15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1A730781" wp14:editId="655684EE">
            <wp:simplePos x="0" y="0"/>
            <wp:positionH relativeFrom="column">
              <wp:posOffset>-622300</wp:posOffset>
            </wp:positionH>
            <wp:positionV relativeFrom="paragraph">
              <wp:posOffset>4007485</wp:posOffset>
            </wp:positionV>
            <wp:extent cx="7115175" cy="4240113"/>
            <wp:effectExtent l="0" t="0" r="0" b="8255"/>
            <wp:wrapTight wrapText="bothSides">
              <wp:wrapPolygon edited="0">
                <wp:start x="0" y="0"/>
                <wp:lineTo x="0" y="21545"/>
                <wp:lineTo x="21513" y="21545"/>
                <wp:lineTo x="21513" y="0"/>
                <wp:lineTo x="0" y="0"/>
              </wp:wrapPolygon>
            </wp:wrapTight>
            <wp:docPr id="482986697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424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147D" w:rsidRPr="00C2515A">
        <w:drawing>
          <wp:anchor distT="0" distB="0" distL="114300" distR="114300" simplePos="0" relativeHeight="251665408" behindDoc="1" locked="0" layoutInCell="1" allowOverlap="1" wp14:anchorId="0726E4A7" wp14:editId="0AE2A02E">
            <wp:simplePos x="0" y="0"/>
            <wp:positionH relativeFrom="column">
              <wp:posOffset>-623570</wp:posOffset>
            </wp:positionH>
            <wp:positionV relativeFrom="paragraph">
              <wp:posOffset>490855</wp:posOffset>
            </wp:positionV>
            <wp:extent cx="7000875" cy="3340100"/>
            <wp:effectExtent l="0" t="0" r="9525" b="0"/>
            <wp:wrapTight wrapText="bothSides">
              <wp:wrapPolygon edited="0">
                <wp:start x="0" y="0"/>
                <wp:lineTo x="0" y="21436"/>
                <wp:lineTo x="21571" y="21436"/>
                <wp:lineTo x="21571" y="0"/>
                <wp:lineTo x="0" y="0"/>
              </wp:wrapPolygon>
            </wp:wrapTight>
            <wp:docPr id="8998973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9733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15A" w:rsidRPr="00C2515A">
        <w:t>Una vez creada la función, se debe crear un disparador que se dispare antes</w:t>
      </w:r>
      <w:r w:rsidR="00C2515A" w:rsidRPr="00C2515A">
        <w:t>.</w:t>
      </w:r>
    </w:p>
    <w:p w14:paraId="6AA91C41" w14:textId="77777777" w:rsidR="00DE61B4" w:rsidRDefault="00586A4B" w:rsidP="00586A4B">
      <w:pPr>
        <w:pStyle w:val="Ttulo2"/>
      </w:pPr>
      <w:r>
        <w:lastRenderedPageBreak/>
        <w:t xml:space="preserve">Ejercicio </w:t>
      </w:r>
      <w:r>
        <w:t>4</w:t>
      </w:r>
      <w:r>
        <w:t>:</w:t>
      </w:r>
      <w:r w:rsidRPr="00935242">
        <w:t xml:space="preserve"> </w:t>
      </w:r>
      <w:r>
        <w:t>Tabla temporal para almacenar datos de una consulta.</w:t>
      </w:r>
    </w:p>
    <w:p w14:paraId="09081503" w14:textId="72F2E0DB" w:rsidR="00586A4B" w:rsidRDefault="00586A4B" w:rsidP="00586A4B">
      <w:pPr>
        <w:pStyle w:val="Ttulo2"/>
      </w:pPr>
      <w:r>
        <w:tab/>
      </w:r>
    </w:p>
    <w:p w14:paraId="5777264C" w14:textId="77777777" w:rsidR="00DE61B4" w:rsidRDefault="00DE61B4" w:rsidP="00DE61B4">
      <w:r>
        <w:t>Crea una tabla temporal para almacenar los resultados de una consulta que</w:t>
      </w:r>
    </w:p>
    <w:p w14:paraId="11051125" w14:textId="77777777" w:rsidR="00DE61B4" w:rsidRDefault="00DE61B4" w:rsidP="00DE61B4">
      <w:r>
        <w:t>seleccione a todos los empleados cuyo sueldo sea mayor a 3000. La tabla</w:t>
      </w:r>
    </w:p>
    <w:p w14:paraId="23A2C101" w14:textId="0A6F82A0" w:rsidR="00DE61B4" w:rsidRDefault="00DE61B4" w:rsidP="00DE61B4">
      <w:r>
        <w:t>temporal solo debe existir durante la sesión de trabajo.</w:t>
      </w:r>
    </w:p>
    <w:p w14:paraId="2D8A8092" w14:textId="77777777" w:rsidR="00DE61B4" w:rsidRDefault="00DE61B4" w:rsidP="00DE61B4"/>
    <w:p w14:paraId="2120C5EA" w14:textId="0DCD07A2" w:rsidR="00DE61B4" w:rsidRDefault="00DE61B4" w:rsidP="00DE61B4">
      <w:pPr>
        <w:pStyle w:val="Prrafodelista"/>
        <w:numPr>
          <w:ilvl w:val="0"/>
          <w:numId w:val="15"/>
        </w:numPr>
      </w:pPr>
      <w:r>
        <w:t>Empleados creados al momento.</w:t>
      </w:r>
    </w:p>
    <w:p w14:paraId="17698F6E" w14:textId="65A49B09" w:rsidR="00DE61B4" w:rsidRDefault="00DE61B4" w:rsidP="00DE61B4">
      <w:pPr>
        <w:pStyle w:val="Prrafodelista"/>
      </w:pPr>
      <w:r w:rsidRPr="00DE61B4">
        <w:drawing>
          <wp:anchor distT="0" distB="0" distL="114300" distR="114300" simplePos="0" relativeHeight="251667456" behindDoc="1" locked="0" layoutInCell="1" allowOverlap="1" wp14:anchorId="45B349F4" wp14:editId="39BA8937">
            <wp:simplePos x="0" y="0"/>
            <wp:positionH relativeFrom="column">
              <wp:posOffset>-203835</wp:posOffset>
            </wp:positionH>
            <wp:positionV relativeFrom="paragraph">
              <wp:posOffset>222885</wp:posOffset>
            </wp:positionV>
            <wp:extent cx="5612130" cy="3555365"/>
            <wp:effectExtent l="0" t="0" r="7620" b="6985"/>
            <wp:wrapTight wrapText="bothSides">
              <wp:wrapPolygon edited="0">
                <wp:start x="0" y="0"/>
                <wp:lineTo x="0" y="21527"/>
                <wp:lineTo x="21556" y="21527"/>
                <wp:lineTo x="21556" y="0"/>
                <wp:lineTo x="0" y="0"/>
              </wp:wrapPolygon>
            </wp:wrapTight>
            <wp:docPr id="1362059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5950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589E2" w14:textId="77777777" w:rsidR="00395965" w:rsidRDefault="00395965" w:rsidP="00395965">
      <w:pPr>
        <w:pStyle w:val="Prrafodelista"/>
        <w:tabs>
          <w:tab w:val="left" w:pos="930"/>
        </w:tabs>
      </w:pPr>
    </w:p>
    <w:p w14:paraId="2859D53F" w14:textId="77777777" w:rsidR="00395965" w:rsidRDefault="00395965" w:rsidP="00395965">
      <w:pPr>
        <w:pStyle w:val="Prrafodelista"/>
        <w:tabs>
          <w:tab w:val="left" w:pos="930"/>
        </w:tabs>
      </w:pPr>
    </w:p>
    <w:p w14:paraId="2D011081" w14:textId="77777777" w:rsidR="00395965" w:rsidRDefault="00395965" w:rsidP="00395965">
      <w:pPr>
        <w:pStyle w:val="Prrafodelista"/>
        <w:tabs>
          <w:tab w:val="left" w:pos="930"/>
        </w:tabs>
      </w:pPr>
    </w:p>
    <w:p w14:paraId="46BD45D4" w14:textId="77777777" w:rsidR="00395965" w:rsidRDefault="00395965" w:rsidP="00395965">
      <w:pPr>
        <w:pStyle w:val="Prrafodelista"/>
        <w:tabs>
          <w:tab w:val="left" w:pos="930"/>
        </w:tabs>
      </w:pPr>
    </w:p>
    <w:p w14:paraId="5A550263" w14:textId="77777777" w:rsidR="00395965" w:rsidRDefault="00395965" w:rsidP="00395965">
      <w:pPr>
        <w:pStyle w:val="Prrafodelista"/>
        <w:tabs>
          <w:tab w:val="left" w:pos="930"/>
        </w:tabs>
      </w:pPr>
    </w:p>
    <w:p w14:paraId="3DEB4FD1" w14:textId="77777777" w:rsidR="00395965" w:rsidRDefault="00395965" w:rsidP="00395965">
      <w:pPr>
        <w:pStyle w:val="Prrafodelista"/>
        <w:tabs>
          <w:tab w:val="left" w:pos="930"/>
        </w:tabs>
      </w:pPr>
    </w:p>
    <w:p w14:paraId="522D058B" w14:textId="77777777" w:rsidR="00395965" w:rsidRDefault="00395965" w:rsidP="00395965">
      <w:pPr>
        <w:pStyle w:val="Prrafodelista"/>
        <w:tabs>
          <w:tab w:val="left" w:pos="930"/>
        </w:tabs>
      </w:pPr>
    </w:p>
    <w:p w14:paraId="769DB099" w14:textId="77777777" w:rsidR="00395965" w:rsidRDefault="00395965" w:rsidP="00395965">
      <w:pPr>
        <w:pStyle w:val="Prrafodelista"/>
        <w:tabs>
          <w:tab w:val="left" w:pos="930"/>
        </w:tabs>
      </w:pPr>
    </w:p>
    <w:p w14:paraId="254E25FF" w14:textId="77777777" w:rsidR="00395965" w:rsidRDefault="00395965" w:rsidP="00395965">
      <w:pPr>
        <w:pStyle w:val="Prrafodelista"/>
        <w:tabs>
          <w:tab w:val="left" w:pos="930"/>
        </w:tabs>
      </w:pPr>
    </w:p>
    <w:p w14:paraId="2730DD13" w14:textId="77777777" w:rsidR="00395965" w:rsidRDefault="00395965" w:rsidP="00395965">
      <w:pPr>
        <w:pStyle w:val="Prrafodelista"/>
        <w:tabs>
          <w:tab w:val="left" w:pos="930"/>
        </w:tabs>
      </w:pPr>
    </w:p>
    <w:p w14:paraId="7A465973" w14:textId="77777777" w:rsidR="00395965" w:rsidRDefault="00395965" w:rsidP="00395965">
      <w:pPr>
        <w:pStyle w:val="Prrafodelista"/>
        <w:tabs>
          <w:tab w:val="left" w:pos="930"/>
        </w:tabs>
      </w:pPr>
    </w:p>
    <w:p w14:paraId="2ECED944" w14:textId="35977D2B" w:rsidR="00F0147D" w:rsidRDefault="007D47B0" w:rsidP="00395965">
      <w:pPr>
        <w:pStyle w:val="Prrafodelista"/>
        <w:numPr>
          <w:ilvl w:val="0"/>
          <w:numId w:val="15"/>
        </w:numPr>
        <w:tabs>
          <w:tab w:val="left" w:pos="930"/>
        </w:tabs>
      </w:pPr>
      <w:r>
        <w:lastRenderedPageBreak/>
        <w:t>Se crea la tabla temporal y se realiza la consulta.</w:t>
      </w:r>
    </w:p>
    <w:p w14:paraId="73027A1C" w14:textId="5D55B46E" w:rsidR="00873D94" w:rsidRDefault="00873D94" w:rsidP="00873D94">
      <w:pPr>
        <w:pStyle w:val="Prrafodelista"/>
        <w:tabs>
          <w:tab w:val="left" w:pos="930"/>
        </w:tabs>
      </w:pPr>
      <w:r w:rsidRPr="007D47B0">
        <w:drawing>
          <wp:anchor distT="0" distB="0" distL="114300" distR="114300" simplePos="0" relativeHeight="251668480" behindDoc="1" locked="0" layoutInCell="1" allowOverlap="1" wp14:anchorId="573F0A5B" wp14:editId="5A5FBEE2">
            <wp:simplePos x="0" y="0"/>
            <wp:positionH relativeFrom="column">
              <wp:posOffset>-689610</wp:posOffset>
            </wp:positionH>
            <wp:positionV relativeFrom="paragraph">
              <wp:posOffset>462915</wp:posOffset>
            </wp:positionV>
            <wp:extent cx="7235190" cy="3914775"/>
            <wp:effectExtent l="0" t="0" r="3810" b="9525"/>
            <wp:wrapTight wrapText="bothSides">
              <wp:wrapPolygon edited="0">
                <wp:start x="0" y="0"/>
                <wp:lineTo x="0" y="21547"/>
                <wp:lineTo x="21555" y="21547"/>
                <wp:lineTo x="21555" y="0"/>
                <wp:lineTo x="0" y="0"/>
              </wp:wrapPolygon>
            </wp:wrapTight>
            <wp:docPr id="7653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92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19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80F51" w14:textId="77777777" w:rsidR="0018621A" w:rsidRDefault="0018621A" w:rsidP="0018621A">
      <w:pPr>
        <w:pStyle w:val="Ttulo2"/>
      </w:pPr>
    </w:p>
    <w:p w14:paraId="21FD15AC" w14:textId="77777777" w:rsidR="0018621A" w:rsidRDefault="0018621A" w:rsidP="0018621A">
      <w:pPr>
        <w:pStyle w:val="Prrafodelista"/>
        <w:tabs>
          <w:tab w:val="left" w:pos="930"/>
        </w:tabs>
      </w:pPr>
    </w:p>
    <w:p w14:paraId="6927D27B" w14:textId="77777777" w:rsidR="0018621A" w:rsidRDefault="0018621A" w:rsidP="0018621A">
      <w:pPr>
        <w:pStyle w:val="Prrafodelista"/>
        <w:tabs>
          <w:tab w:val="left" w:pos="930"/>
        </w:tabs>
      </w:pPr>
    </w:p>
    <w:p w14:paraId="238E2ED7" w14:textId="77777777" w:rsidR="00873D94" w:rsidRDefault="00873D94" w:rsidP="0018621A">
      <w:pPr>
        <w:pStyle w:val="Prrafodelista"/>
        <w:tabs>
          <w:tab w:val="left" w:pos="930"/>
        </w:tabs>
      </w:pPr>
    </w:p>
    <w:p w14:paraId="5DE83505" w14:textId="77777777" w:rsidR="00873D94" w:rsidRDefault="00873D94" w:rsidP="0018621A">
      <w:pPr>
        <w:pStyle w:val="Prrafodelista"/>
        <w:tabs>
          <w:tab w:val="left" w:pos="930"/>
        </w:tabs>
      </w:pPr>
    </w:p>
    <w:p w14:paraId="2905B34B" w14:textId="77777777" w:rsidR="00873D94" w:rsidRDefault="00873D94" w:rsidP="0018621A">
      <w:pPr>
        <w:pStyle w:val="Prrafodelista"/>
        <w:tabs>
          <w:tab w:val="left" w:pos="930"/>
        </w:tabs>
      </w:pPr>
    </w:p>
    <w:p w14:paraId="78E47CD3" w14:textId="77777777" w:rsidR="00873D94" w:rsidRDefault="00873D94" w:rsidP="0018621A">
      <w:pPr>
        <w:pStyle w:val="Prrafodelista"/>
        <w:tabs>
          <w:tab w:val="left" w:pos="930"/>
        </w:tabs>
      </w:pPr>
    </w:p>
    <w:p w14:paraId="35BA887C" w14:textId="77777777" w:rsidR="00873D94" w:rsidRDefault="00873D94" w:rsidP="0018621A">
      <w:pPr>
        <w:pStyle w:val="Prrafodelista"/>
        <w:tabs>
          <w:tab w:val="left" w:pos="930"/>
        </w:tabs>
      </w:pPr>
    </w:p>
    <w:p w14:paraId="7A49BC7C" w14:textId="77777777" w:rsidR="00873D94" w:rsidRDefault="00873D94" w:rsidP="0018621A">
      <w:pPr>
        <w:pStyle w:val="Prrafodelista"/>
        <w:tabs>
          <w:tab w:val="left" w:pos="930"/>
        </w:tabs>
      </w:pPr>
    </w:p>
    <w:p w14:paraId="5A8406D8" w14:textId="77777777" w:rsidR="00873D94" w:rsidRDefault="00873D94" w:rsidP="0018621A">
      <w:pPr>
        <w:pStyle w:val="Prrafodelista"/>
        <w:tabs>
          <w:tab w:val="left" w:pos="930"/>
        </w:tabs>
      </w:pPr>
    </w:p>
    <w:p w14:paraId="378D581C" w14:textId="77777777" w:rsidR="00873D94" w:rsidRDefault="00873D94" w:rsidP="0018621A">
      <w:pPr>
        <w:pStyle w:val="Prrafodelista"/>
        <w:tabs>
          <w:tab w:val="left" w:pos="930"/>
        </w:tabs>
      </w:pPr>
    </w:p>
    <w:p w14:paraId="171E4298" w14:textId="77777777" w:rsidR="00873D94" w:rsidRDefault="00873D94" w:rsidP="0018621A">
      <w:pPr>
        <w:pStyle w:val="Prrafodelista"/>
        <w:tabs>
          <w:tab w:val="left" w:pos="930"/>
        </w:tabs>
      </w:pPr>
    </w:p>
    <w:p w14:paraId="7782D83F" w14:textId="77777777" w:rsidR="00873D94" w:rsidRDefault="00873D94" w:rsidP="0018621A">
      <w:pPr>
        <w:pStyle w:val="Prrafodelista"/>
        <w:tabs>
          <w:tab w:val="left" w:pos="930"/>
        </w:tabs>
      </w:pPr>
    </w:p>
    <w:p w14:paraId="5BF202F7" w14:textId="77777777" w:rsidR="00873D94" w:rsidRDefault="00873D94" w:rsidP="0018621A">
      <w:pPr>
        <w:pStyle w:val="Prrafodelista"/>
        <w:tabs>
          <w:tab w:val="left" w:pos="930"/>
        </w:tabs>
      </w:pPr>
    </w:p>
    <w:p w14:paraId="41516242" w14:textId="77777777" w:rsidR="00873D94" w:rsidRDefault="00873D94" w:rsidP="0018621A">
      <w:pPr>
        <w:pStyle w:val="Prrafodelista"/>
        <w:tabs>
          <w:tab w:val="left" w:pos="930"/>
        </w:tabs>
      </w:pPr>
    </w:p>
    <w:p w14:paraId="4E274552" w14:textId="77777777" w:rsidR="00873D94" w:rsidRDefault="00873D94" w:rsidP="0018621A">
      <w:pPr>
        <w:pStyle w:val="Prrafodelista"/>
        <w:tabs>
          <w:tab w:val="left" w:pos="930"/>
        </w:tabs>
      </w:pPr>
    </w:p>
    <w:p w14:paraId="078BF024" w14:textId="77777777" w:rsidR="00873D94" w:rsidRDefault="00873D94" w:rsidP="0018621A">
      <w:pPr>
        <w:pStyle w:val="Prrafodelista"/>
        <w:tabs>
          <w:tab w:val="left" w:pos="930"/>
        </w:tabs>
      </w:pPr>
    </w:p>
    <w:p w14:paraId="6FAA265B" w14:textId="77777777" w:rsidR="00873D94" w:rsidRDefault="00873D94" w:rsidP="0018621A">
      <w:pPr>
        <w:pStyle w:val="Prrafodelista"/>
        <w:tabs>
          <w:tab w:val="left" w:pos="930"/>
        </w:tabs>
      </w:pPr>
    </w:p>
    <w:p w14:paraId="0A90C0A1" w14:textId="77777777" w:rsidR="00873D94" w:rsidRDefault="00873D94" w:rsidP="0018621A">
      <w:pPr>
        <w:pStyle w:val="Prrafodelista"/>
        <w:tabs>
          <w:tab w:val="left" w:pos="930"/>
        </w:tabs>
      </w:pPr>
    </w:p>
    <w:p w14:paraId="0E693809" w14:textId="77777777" w:rsidR="00873D94" w:rsidRDefault="00873D94" w:rsidP="0018621A">
      <w:pPr>
        <w:pStyle w:val="Prrafodelista"/>
        <w:tabs>
          <w:tab w:val="left" w:pos="930"/>
        </w:tabs>
      </w:pPr>
    </w:p>
    <w:p w14:paraId="075E13C1" w14:textId="77777777" w:rsidR="00873D94" w:rsidRDefault="00873D94" w:rsidP="00873D94">
      <w:pPr>
        <w:pStyle w:val="Ttulo2"/>
      </w:pPr>
      <w:r>
        <w:t>Ejercicio 5:</w:t>
      </w:r>
      <w:r w:rsidRPr="00935242">
        <w:t xml:space="preserve"> </w:t>
      </w:r>
      <w:r w:rsidRPr="0018621A">
        <w:t>Tabla temporal para análisis de cambios salariales</w:t>
      </w:r>
      <w:r>
        <w:t>.</w:t>
      </w:r>
    </w:p>
    <w:p w14:paraId="3F288803" w14:textId="77777777" w:rsidR="00873D94" w:rsidRDefault="00873D94" w:rsidP="00873D94"/>
    <w:p w14:paraId="10F6BE13" w14:textId="77777777" w:rsidR="00873D94" w:rsidRDefault="00873D94" w:rsidP="00873D94">
      <w:r>
        <w:t>Crea una tabla temporal que almacene la cantidad de cambios de sueldo que ha</w:t>
      </w:r>
    </w:p>
    <w:p w14:paraId="64E6905A" w14:textId="77777777" w:rsidR="00873D94" w:rsidRDefault="00873D94" w:rsidP="00873D94">
      <w:r>
        <w:t>tenido cada empleado. La tabla debe incluir las siguientes columnas:</w:t>
      </w:r>
    </w:p>
    <w:p w14:paraId="7C3CC866" w14:textId="77777777" w:rsidR="00873D94" w:rsidRDefault="00873D94" w:rsidP="00873D94">
      <w:r>
        <w:t xml:space="preserve">• </w:t>
      </w:r>
      <w:proofErr w:type="spellStart"/>
      <w:r>
        <w:t>id_empleado</w:t>
      </w:r>
      <w:proofErr w:type="spellEnd"/>
      <w:r>
        <w:t>: INT</w:t>
      </w:r>
    </w:p>
    <w:p w14:paraId="42E0ECFC" w14:textId="77777777" w:rsidR="00873D94" w:rsidRDefault="00873D94" w:rsidP="00873D94">
      <w:r>
        <w:t xml:space="preserve">• nombre: </w:t>
      </w:r>
      <w:proofErr w:type="gramStart"/>
      <w:r>
        <w:t>VARCHAR(</w:t>
      </w:r>
      <w:proofErr w:type="gramEnd"/>
      <w:r>
        <w:t>100)</w:t>
      </w:r>
    </w:p>
    <w:p w14:paraId="4E7C087A" w14:textId="0DDFC65C" w:rsidR="00873D94" w:rsidRDefault="00873D94" w:rsidP="00DD0C5F">
      <w:r>
        <w:t xml:space="preserve">• </w:t>
      </w:r>
      <w:proofErr w:type="spellStart"/>
      <w:r>
        <w:t>cambios_sueldo</w:t>
      </w:r>
      <w:proofErr w:type="spellEnd"/>
      <w:r>
        <w:t>: INT (cantidad de cambios de sueldo)</w:t>
      </w:r>
    </w:p>
    <w:p w14:paraId="37EB6D26" w14:textId="77777777" w:rsidR="00DD0C5F" w:rsidRDefault="00DD0C5F" w:rsidP="00DD0C5F"/>
    <w:p w14:paraId="3D3A0F94" w14:textId="43DFF73F" w:rsidR="00DD0C5F" w:rsidRDefault="00DD0C5F" w:rsidP="00DD0C5F">
      <w:pPr>
        <w:pStyle w:val="Prrafodelista"/>
        <w:numPr>
          <w:ilvl w:val="0"/>
          <w:numId w:val="15"/>
        </w:numPr>
      </w:pPr>
      <w:r w:rsidRPr="00DD0C5F">
        <w:drawing>
          <wp:anchor distT="0" distB="0" distL="114300" distR="114300" simplePos="0" relativeHeight="251671552" behindDoc="1" locked="0" layoutInCell="1" allowOverlap="1" wp14:anchorId="7683F859" wp14:editId="52C04F0B">
            <wp:simplePos x="0" y="0"/>
            <wp:positionH relativeFrom="column">
              <wp:posOffset>-784860</wp:posOffset>
            </wp:positionH>
            <wp:positionV relativeFrom="paragraph">
              <wp:posOffset>318135</wp:posOffset>
            </wp:positionV>
            <wp:extent cx="6991350" cy="4714875"/>
            <wp:effectExtent l="0" t="0" r="0" b="9525"/>
            <wp:wrapTight wrapText="bothSides">
              <wp:wrapPolygon edited="0">
                <wp:start x="0" y="0"/>
                <wp:lineTo x="0" y="21556"/>
                <wp:lineTo x="21541" y="21556"/>
                <wp:lineTo x="21541" y="0"/>
                <wp:lineTo x="0" y="0"/>
              </wp:wrapPolygon>
            </wp:wrapTight>
            <wp:docPr id="828445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4589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Creamos la tabla temporal.</w:t>
      </w:r>
    </w:p>
    <w:p w14:paraId="0923CCC6" w14:textId="77777777" w:rsidR="00DD0C5F" w:rsidRDefault="00DD0C5F" w:rsidP="00DD0C5F">
      <w:pPr>
        <w:pStyle w:val="Prrafodelista"/>
      </w:pPr>
    </w:p>
    <w:p w14:paraId="27165347" w14:textId="598FFB32" w:rsidR="003E67D9" w:rsidRDefault="00DC06EC" w:rsidP="003E67D9">
      <w:pPr>
        <w:pStyle w:val="Prrafodelista"/>
        <w:numPr>
          <w:ilvl w:val="0"/>
          <w:numId w:val="15"/>
        </w:numPr>
      </w:pPr>
      <w:r>
        <w:t>Insertamos los datos en la tabla temporal.</w:t>
      </w:r>
    </w:p>
    <w:p w14:paraId="1E8585FD" w14:textId="46EB4EC6" w:rsidR="003E67D9" w:rsidRDefault="007D7E25" w:rsidP="003E67D9">
      <w:pPr>
        <w:pStyle w:val="Prrafodelista"/>
      </w:pPr>
      <w:r w:rsidRPr="00DC06EC">
        <w:drawing>
          <wp:anchor distT="0" distB="0" distL="114300" distR="114300" simplePos="0" relativeHeight="251672576" behindDoc="1" locked="0" layoutInCell="1" allowOverlap="1" wp14:anchorId="502A72AB" wp14:editId="4EAA1977">
            <wp:simplePos x="0" y="0"/>
            <wp:positionH relativeFrom="column">
              <wp:posOffset>-813435</wp:posOffset>
            </wp:positionH>
            <wp:positionV relativeFrom="paragraph">
              <wp:posOffset>314960</wp:posOffset>
            </wp:positionV>
            <wp:extent cx="7372350" cy="4010025"/>
            <wp:effectExtent l="0" t="0" r="0" b="9525"/>
            <wp:wrapTight wrapText="bothSides">
              <wp:wrapPolygon edited="0">
                <wp:start x="0" y="0"/>
                <wp:lineTo x="0" y="21549"/>
                <wp:lineTo x="21544" y="21549"/>
                <wp:lineTo x="21544" y="0"/>
                <wp:lineTo x="0" y="0"/>
              </wp:wrapPolygon>
            </wp:wrapTight>
            <wp:docPr id="1198411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1178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E8866E" w14:textId="5677A46A" w:rsidR="003E67D9" w:rsidRDefault="003E67D9" w:rsidP="003E67D9"/>
    <w:p w14:paraId="6288A80C" w14:textId="77777777" w:rsidR="007D7E25" w:rsidRPr="007D7E25" w:rsidRDefault="007D7E25" w:rsidP="007D7E25"/>
    <w:p w14:paraId="4A258AA4" w14:textId="77777777" w:rsidR="007D7E25" w:rsidRPr="007D7E25" w:rsidRDefault="007D7E25" w:rsidP="007D7E25"/>
    <w:p w14:paraId="6D0D6D36" w14:textId="77777777" w:rsidR="007D7E25" w:rsidRPr="007D7E25" w:rsidRDefault="007D7E25" w:rsidP="007D7E25"/>
    <w:p w14:paraId="6A46F374" w14:textId="77777777" w:rsidR="007D7E25" w:rsidRPr="007D7E25" w:rsidRDefault="007D7E25" w:rsidP="007D7E25"/>
    <w:p w14:paraId="17050F91" w14:textId="77777777" w:rsidR="007D7E25" w:rsidRPr="007D7E25" w:rsidRDefault="007D7E25" w:rsidP="007D7E25"/>
    <w:p w14:paraId="1541AC55" w14:textId="77777777" w:rsidR="007D7E25" w:rsidRPr="007D7E25" w:rsidRDefault="007D7E25" w:rsidP="007D7E25"/>
    <w:p w14:paraId="3A5352EE" w14:textId="77777777" w:rsidR="007D7E25" w:rsidRPr="007D7E25" w:rsidRDefault="007D7E25" w:rsidP="007D7E25"/>
    <w:p w14:paraId="2B349DEF" w14:textId="77777777" w:rsidR="007D7E25" w:rsidRDefault="007D7E25" w:rsidP="007D7E25"/>
    <w:p w14:paraId="17A527D8" w14:textId="35F64A82" w:rsidR="007D7E25" w:rsidRDefault="007D7E25" w:rsidP="007D7E25">
      <w:pPr>
        <w:tabs>
          <w:tab w:val="left" w:pos="3120"/>
        </w:tabs>
      </w:pPr>
      <w:r>
        <w:tab/>
      </w:r>
    </w:p>
    <w:p w14:paraId="297FEF18" w14:textId="77777777" w:rsidR="007D7E25" w:rsidRDefault="007D7E25" w:rsidP="007D7E25">
      <w:pPr>
        <w:tabs>
          <w:tab w:val="left" w:pos="3120"/>
        </w:tabs>
      </w:pPr>
    </w:p>
    <w:p w14:paraId="37D9B40F" w14:textId="77777777" w:rsidR="007D7E25" w:rsidRDefault="007D7E25" w:rsidP="007D7E25">
      <w:pPr>
        <w:tabs>
          <w:tab w:val="left" w:pos="3120"/>
        </w:tabs>
      </w:pPr>
    </w:p>
    <w:p w14:paraId="09C977D7" w14:textId="77777777" w:rsidR="007D7E25" w:rsidRDefault="007D7E25" w:rsidP="007D7E25">
      <w:pPr>
        <w:tabs>
          <w:tab w:val="left" w:pos="3120"/>
        </w:tabs>
      </w:pPr>
    </w:p>
    <w:p w14:paraId="5923C206" w14:textId="2A8B02D7" w:rsidR="007D7E25" w:rsidRDefault="0001658A" w:rsidP="007D7E25">
      <w:pPr>
        <w:pStyle w:val="Prrafodelista"/>
        <w:numPr>
          <w:ilvl w:val="0"/>
          <w:numId w:val="15"/>
        </w:numPr>
        <w:tabs>
          <w:tab w:val="left" w:pos="3120"/>
        </w:tabs>
      </w:pPr>
      <w:r w:rsidRPr="003E67D9">
        <w:drawing>
          <wp:anchor distT="0" distB="0" distL="114300" distR="114300" simplePos="0" relativeHeight="251673600" behindDoc="1" locked="0" layoutInCell="1" allowOverlap="1" wp14:anchorId="04EAB3E0" wp14:editId="5C96047C">
            <wp:simplePos x="0" y="0"/>
            <wp:positionH relativeFrom="column">
              <wp:posOffset>-880745</wp:posOffset>
            </wp:positionH>
            <wp:positionV relativeFrom="paragraph">
              <wp:posOffset>337185</wp:posOffset>
            </wp:positionV>
            <wp:extent cx="7400925" cy="5864860"/>
            <wp:effectExtent l="0" t="0" r="9525" b="2540"/>
            <wp:wrapTight wrapText="bothSides">
              <wp:wrapPolygon edited="0">
                <wp:start x="0" y="0"/>
                <wp:lineTo x="0" y="21539"/>
                <wp:lineTo x="21572" y="21539"/>
                <wp:lineTo x="21572" y="0"/>
                <wp:lineTo x="0" y="0"/>
              </wp:wrapPolygon>
            </wp:wrapTight>
            <wp:docPr id="1066720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2088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586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E25">
        <w:t>Consultamos el contenido de la tabla temporal.</w:t>
      </w:r>
    </w:p>
    <w:p w14:paraId="0BAA0743" w14:textId="52E5D706" w:rsidR="007D7E25" w:rsidRDefault="007D7E25" w:rsidP="007D7E25">
      <w:pPr>
        <w:pStyle w:val="Prrafodelista"/>
        <w:tabs>
          <w:tab w:val="left" w:pos="3120"/>
        </w:tabs>
      </w:pPr>
    </w:p>
    <w:p w14:paraId="3A5854E9" w14:textId="572110B6" w:rsidR="007D7E25" w:rsidRPr="007D7E25" w:rsidRDefault="007D7E25" w:rsidP="007D7E25">
      <w:pPr>
        <w:pStyle w:val="Prrafodelista"/>
        <w:tabs>
          <w:tab w:val="left" w:pos="3120"/>
        </w:tabs>
      </w:pPr>
    </w:p>
    <w:p w14:paraId="579FA778" w14:textId="0266D5CC" w:rsidR="003E67D9" w:rsidRDefault="003E67D9" w:rsidP="003E67D9">
      <w:pPr>
        <w:pStyle w:val="Prrafodelista"/>
      </w:pPr>
    </w:p>
    <w:p w14:paraId="2D66B8AB" w14:textId="6DD4980B" w:rsidR="00DC06EC" w:rsidRDefault="00DC06EC" w:rsidP="00DC06EC">
      <w:pPr>
        <w:pStyle w:val="Prrafodelista"/>
      </w:pPr>
    </w:p>
    <w:p w14:paraId="62AD157B" w14:textId="66EA3234" w:rsidR="00DD0C5F" w:rsidRDefault="00DD0C5F" w:rsidP="00DC06EC">
      <w:pPr>
        <w:pStyle w:val="Prrafodelista"/>
      </w:pPr>
    </w:p>
    <w:sectPr w:rsidR="00DD0C5F" w:rsidSect="00585C40">
      <w:footerReference w:type="default" r:id="rId27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D2E5C0" w14:textId="77777777" w:rsidR="00A03CFC" w:rsidRDefault="00A03CFC" w:rsidP="00D54462">
      <w:pPr>
        <w:spacing w:after="0" w:line="240" w:lineRule="auto"/>
      </w:pPr>
      <w:r>
        <w:separator/>
      </w:r>
    </w:p>
  </w:endnote>
  <w:endnote w:type="continuationSeparator" w:id="0">
    <w:p w14:paraId="3DFA8C87" w14:textId="77777777" w:rsidR="00A03CFC" w:rsidRDefault="00A03CFC" w:rsidP="00D544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99944289"/>
      <w:docPartObj>
        <w:docPartGallery w:val="Page Numbers (Bottom of Page)"/>
        <w:docPartUnique/>
      </w:docPartObj>
    </w:sdtPr>
    <w:sdtContent>
      <w:p w14:paraId="6297F57E" w14:textId="77777777" w:rsidR="00615547" w:rsidRDefault="00615547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46CAB5D" wp14:editId="07F70C3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9525" t="9525" r="9525" b="9525"/>
                  <wp:wrapNone/>
                  <wp:docPr id="2" name="Elips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ADC1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5A535DE" w14:textId="77777777" w:rsidR="00615547" w:rsidRDefault="00615547">
                              <w:pPr>
                                <w:pStyle w:val="Piedepgina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w14:anchorId="746CAB5D" id="Elipse 2" o:spid="_x0000_s1058" style="position:absolute;margin-left:0;margin-top:0;width:44.25pt;height:44.25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" filled="f" fillcolor="#c0504d" strokecolor="#adc1d9" strokeweight="1pt">
                  <v:textbox inset=",0,,0">
                    <w:txbxContent>
                      <w:p w14:paraId="65A535DE" w14:textId="77777777" w:rsidR="00615547" w:rsidRDefault="00615547">
                        <w:pPr>
                          <w:pStyle w:val="Piedepgina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es-ES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DB8847" w14:textId="77777777" w:rsidR="00A03CFC" w:rsidRDefault="00A03CFC" w:rsidP="00D54462">
      <w:pPr>
        <w:spacing w:after="0" w:line="240" w:lineRule="auto"/>
      </w:pPr>
      <w:r>
        <w:separator/>
      </w:r>
    </w:p>
  </w:footnote>
  <w:footnote w:type="continuationSeparator" w:id="0">
    <w:p w14:paraId="2DC7A09A" w14:textId="77777777" w:rsidR="00A03CFC" w:rsidRDefault="00A03CFC" w:rsidP="00D544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F2E18"/>
    <w:multiLevelType w:val="hybridMultilevel"/>
    <w:tmpl w:val="326CD6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052E26"/>
    <w:multiLevelType w:val="hybridMultilevel"/>
    <w:tmpl w:val="64C43678"/>
    <w:lvl w:ilvl="0" w:tplc="DFDCB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3609BD"/>
    <w:multiLevelType w:val="hybridMultilevel"/>
    <w:tmpl w:val="A300CF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66D40"/>
    <w:multiLevelType w:val="hybridMultilevel"/>
    <w:tmpl w:val="5EF659FA"/>
    <w:lvl w:ilvl="0" w:tplc="748CA8A6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5E3976"/>
    <w:multiLevelType w:val="hybridMultilevel"/>
    <w:tmpl w:val="56626A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D42B52"/>
    <w:multiLevelType w:val="hybridMultilevel"/>
    <w:tmpl w:val="3CD632A6"/>
    <w:lvl w:ilvl="0" w:tplc="DFDCB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821497"/>
    <w:multiLevelType w:val="hybridMultilevel"/>
    <w:tmpl w:val="389E91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10298A"/>
    <w:multiLevelType w:val="hybridMultilevel"/>
    <w:tmpl w:val="8616633E"/>
    <w:lvl w:ilvl="0" w:tplc="DFDCB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8E52FF"/>
    <w:multiLevelType w:val="hybridMultilevel"/>
    <w:tmpl w:val="7A2C8EA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CA5B88"/>
    <w:multiLevelType w:val="hybridMultilevel"/>
    <w:tmpl w:val="9E7457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C60C50"/>
    <w:multiLevelType w:val="hybridMultilevel"/>
    <w:tmpl w:val="2868A72A"/>
    <w:lvl w:ilvl="0" w:tplc="DFDCB1D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102429C"/>
    <w:multiLevelType w:val="hybridMultilevel"/>
    <w:tmpl w:val="1A3CE9B6"/>
    <w:lvl w:ilvl="0" w:tplc="DFDCB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8F76C4"/>
    <w:multiLevelType w:val="hybridMultilevel"/>
    <w:tmpl w:val="30A0B9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B318E5"/>
    <w:multiLevelType w:val="hybridMultilevel"/>
    <w:tmpl w:val="970AE05C"/>
    <w:lvl w:ilvl="0" w:tplc="DFDCB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DE33F3"/>
    <w:multiLevelType w:val="hybridMultilevel"/>
    <w:tmpl w:val="CC6CC65A"/>
    <w:lvl w:ilvl="0" w:tplc="012401FE">
      <w:start w:val="1"/>
      <w:numFmt w:val="bullet"/>
      <w:pStyle w:val="Ttulo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026313">
    <w:abstractNumId w:val="14"/>
  </w:num>
  <w:num w:numId="2" w16cid:durableId="493034843">
    <w:abstractNumId w:val="13"/>
  </w:num>
  <w:num w:numId="3" w16cid:durableId="520818967">
    <w:abstractNumId w:val="11"/>
  </w:num>
  <w:num w:numId="4" w16cid:durableId="2122989148">
    <w:abstractNumId w:val="1"/>
  </w:num>
  <w:num w:numId="5" w16cid:durableId="736710822">
    <w:abstractNumId w:val="7"/>
  </w:num>
  <w:num w:numId="6" w16cid:durableId="735594067">
    <w:abstractNumId w:val="5"/>
  </w:num>
  <w:num w:numId="7" w16cid:durableId="452208577">
    <w:abstractNumId w:val="10"/>
  </w:num>
  <w:num w:numId="8" w16cid:durableId="81950053">
    <w:abstractNumId w:val="0"/>
  </w:num>
  <w:num w:numId="9" w16cid:durableId="1718772897">
    <w:abstractNumId w:val="3"/>
  </w:num>
  <w:num w:numId="10" w16cid:durableId="1605651032">
    <w:abstractNumId w:val="8"/>
  </w:num>
  <w:num w:numId="11" w16cid:durableId="403914897">
    <w:abstractNumId w:val="6"/>
  </w:num>
  <w:num w:numId="12" w16cid:durableId="240214808">
    <w:abstractNumId w:val="9"/>
  </w:num>
  <w:num w:numId="13" w16cid:durableId="1925534128">
    <w:abstractNumId w:val="2"/>
  </w:num>
  <w:num w:numId="14" w16cid:durableId="1772629568">
    <w:abstractNumId w:val="4"/>
  </w:num>
  <w:num w:numId="15" w16cid:durableId="37639835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83D"/>
    <w:rsid w:val="0001658A"/>
    <w:rsid w:val="00021D7D"/>
    <w:rsid w:val="00045C66"/>
    <w:rsid w:val="00056930"/>
    <w:rsid w:val="000832EF"/>
    <w:rsid w:val="0013126F"/>
    <w:rsid w:val="001630D1"/>
    <w:rsid w:val="001758B1"/>
    <w:rsid w:val="0018621A"/>
    <w:rsid w:val="001A5131"/>
    <w:rsid w:val="00395965"/>
    <w:rsid w:val="003B28FD"/>
    <w:rsid w:val="003D0D30"/>
    <w:rsid w:val="003E67D9"/>
    <w:rsid w:val="00403E25"/>
    <w:rsid w:val="00492E26"/>
    <w:rsid w:val="004A2117"/>
    <w:rsid w:val="00501803"/>
    <w:rsid w:val="00545A10"/>
    <w:rsid w:val="00580144"/>
    <w:rsid w:val="00585C40"/>
    <w:rsid w:val="00586A4B"/>
    <w:rsid w:val="00615547"/>
    <w:rsid w:val="00632361"/>
    <w:rsid w:val="0069483D"/>
    <w:rsid w:val="006A5E45"/>
    <w:rsid w:val="006D069E"/>
    <w:rsid w:val="006D6BA4"/>
    <w:rsid w:val="00722862"/>
    <w:rsid w:val="00734ACE"/>
    <w:rsid w:val="007350B7"/>
    <w:rsid w:val="00780D78"/>
    <w:rsid w:val="007954C8"/>
    <w:rsid w:val="007D47B0"/>
    <w:rsid w:val="007D7E25"/>
    <w:rsid w:val="00807F3B"/>
    <w:rsid w:val="00865EE3"/>
    <w:rsid w:val="00873D94"/>
    <w:rsid w:val="0089165F"/>
    <w:rsid w:val="008D5EA4"/>
    <w:rsid w:val="008F4DBE"/>
    <w:rsid w:val="009160FA"/>
    <w:rsid w:val="00935242"/>
    <w:rsid w:val="00947A3E"/>
    <w:rsid w:val="009E010F"/>
    <w:rsid w:val="00A03CFC"/>
    <w:rsid w:val="00A675C2"/>
    <w:rsid w:val="00AA3326"/>
    <w:rsid w:val="00B27467"/>
    <w:rsid w:val="00B9656A"/>
    <w:rsid w:val="00BA45E7"/>
    <w:rsid w:val="00BA462A"/>
    <w:rsid w:val="00C2515A"/>
    <w:rsid w:val="00C50B08"/>
    <w:rsid w:val="00C66556"/>
    <w:rsid w:val="00C67565"/>
    <w:rsid w:val="00C97D9F"/>
    <w:rsid w:val="00D05428"/>
    <w:rsid w:val="00D54462"/>
    <w:rsid w:val="00DC06EC"/>
    <w:rsid w:val="00DC1266"/>
    <w:rsid w:val="00DD0C5F"/>
    <w:rsid w:val="00DE61B4"/>
    <w:rsid w:val="00DF0316"/>
    <w:rsid w:val="00E527D0"/>
    <w:rsid w:val="00E9195D"/>
    <w:rsid w:val="00EA10D5"/>
    <w:rsid w:val="00F0147D"/>
    <w:rsid w:val="00F2781C"/>
    <w:rsid w:val="00F43965"/>
    <w:rsid w:val="00F462C6"/>
    <w:rsid w:val="00F71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5EC5BCA"/>
  <w15:chartTrackingRefBased/>
  <w15:docId w15:val="{4CF0562E-A608-48CC-9941-0CB0E8E96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LETRA"/>
    <w:qFormat/>
    <w:rsid w:val="00C50B08"/>
    <w:rPr>
      <w:sz w:val="24"/>
    </w:rPr>
  </w:style>
  <w:style w:type="paragraph" w:styleId="Ttulo1">
    <w:name w:val="heading 1"/>
    <w:aliases w:val="TITULO"/>
    <w:basedOn w:val="Normal"/>
    <w:next w:val="Normal"/>
    <w:link w:val="Ttulo1Car"/>
    <w:autoRedefine/>
    <w:uiPriority w:val="9"/>
    <w:qFormat/>
    <w:rsid w:val="00C67565"/>
    <w:pPr>
      <w:keepNext/>
      <w:keepLines/>
      <w:spacing w:before="240" w:after="0" w:line="360" w:lineRule="auto"/>
      <w:outlineLvl w:val="0"/>
    </w:pPr>
    <w:rPr>
      <w:rFonts w:asciiTheme="majorHAnsi" w:eastAsiaTheme="majorEastAsia" w:hAnsiTheme="majorHAnsi" w:cstheme="majorBidi"/>
      <w:b/>
      <w:color w:val="C00000"/>
      <w:sz w:val="40"/>
      <w:szCs w:val="32"/>
    </w:rPr>
  </w:style>
  <w:style w:type="paragraph" w:styleId="Ttulo2">
    <w:name w:val="heading 2"/>
    <w:aliases w:val="Subtitulo"/>
    <w:basedOn w:val="Normal"/>
    <w:next w:val="Normal"/>
    <w:link w:val="Ttulo2Car"/>
    <w:autoRedefine/>
    <w:uiPriority w:val="9"/>
    <w:unhideWhenUsed/>
    <w:qFormat/>
    <w:rsid w:val="00C675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FF3300"/>
      <w:sz w:val="32"/>
      <w:szCs w:val="26"/>
    </w:rPr>
  </w:style>
  <w:style w:type="paragraph" w:styleId="Ttulo3">
    <w:name w:val="heading 3"/>
    <w:aliases w:val="Preguntas"/>
    <w:basedOn w:val="Normal"/>
    <w:next w:val="Normal"/>
    <w:link w:val="Ttulo3Car"/>
    <w:autoRedefine/>
    <w:uiPriority w:val="9"/>
    <w:unhideWhenUsed/>
    <w:qFormat/>
    <w:rsid w:val="000832EF"/>
    <w:pPr>
      <w:keepNext/>
      <w:keepLines/>
      <w:numPr>
        <w:numId w:val="1"/>
      </w:numPr>
      <w:spacing w:before="40" w:after="0"/>
      <w:outlineLvl w:val="2"/>
    </w:pPr>
    <w:rPr>
      <w:rFonts w:eastAsiaTheme="majorEastAsia" w:cstheme="majorBidi"/>
      <w:sz w:val="28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675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autoRedefine/>
    <w:uiPriority w:val="1"/>
    <w:qFormat/>
    <w:rsid w:val="008D5EA4"/>
    <w:pPr>
      <w:spacing w:after="0" w:line="240" w:lineRule="auto"/>
    </w:pPr>
    <w:rPr>
      <w:rFonts w:eastAsiaTheme="minorEastAsia"/>
      <w:caps/>
      <w:color w:val="595959" w:themeColor="text1" w:themeTint="A6"/>
      <w:sz w:val="28"/>
      <w:szCs w:val="28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D5EA4"/>
    <w:rPr>
      <w:rFonts w:eastAsiaTheme="minorEastAsia"/>
      <w:caps/>
      <w:color w:val="595959" w:themeColor="text1" w:themeTint="A6"/>
      <w:sz w:val="28"/>
      <w:szCs w:val="28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D5446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4462"/>
  </w:style>
  <w:style w:type="paragraph" w:styleId="Piedepgina">
    <w:name w:val="footer"/>
    <w:basedOn w:val="Normal"/>
    <w:link w:val="PiedepginaCar"/>
    <w:uiPriority w:val="99"/>
    <w:unhideWhenUsed/>
    <w:rsid w:val="00D5446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4462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15547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15547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15547"/>
    <w:rPr>
      <w:vertAlign w:val="superscript"/>
    </w:rPr>
  </w:style>
  <w:style w:type="character" w:customStyle="1" w:styleId="Ttulo1Car">
    <w:name w:val="Título 1 Car"/>
    <w:aliases w:val="TITULO Car"/>
    <w:basedOn w:val="Fuentedeprrafopredeter"/>
    <w:link w:val="Ttulo1"/>
    <w:uiPriority w:val="9"/>
    <w:rsid w:val="00C67565"/>
    <w:rPr>
      <w:rFonts w:asciiTheme="majorHAnsi" w:eastAsiaTheme="majorEastAsia" w:hAnsiTheme="majorHAnsi" w:cstheme="majorBidi"/>
      <w:b/>
      <w:color w:val="C00000"/>
      <w:sz w:val="40"/>
      <w:szCs w:val="32"/>
    </w:rPr>
  </w:style>
  <w:style w:type="paragraph" w:styleId="TtuloTDC">
    <w:name w:val="TOC Heading"/>
    <w:basedOn w:val="Ttulo1"/>
    <w:next w:val="Normal"/>
    <w:uiPriority w:val="39"/>
    <w:unhideWhenUsed/>
    <w:rsid w:val="00C67565"/>
    <w:pPr>
      <w:outlineLvl w:val="9"/>
    </w:pPr>
    <w:rPr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615547"/>
    <w:pPr>
      <w:spacing w:after="100"/>
      <w:ind w:left="220"/>
    </w:pPr>
    <w:rPr>
      <w:rFonts w:eastAsiaTheme="minorEastAsia"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615547"/>
    <w:pPr>
      <w:spacing w:after="100"/>
    </w:pPr>
    <w:rPr>
      <w:rFonts w:eastAsiaTheme="minorEastAsia"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615547"/>
    <w:pPr>
      <w:spacing w:after="100"/>
      <w:ind w:left="440"/>
    </w:pPr>
    <w:rPr>
      <w:rFonts w:eastAsiaTheme="minorEastAsia" w:cs="Times New Roman"/>
      <w:lang w:eastAsia="es-CO"/>
    </w:rPr>
  </w:style>
  <w:style w:type="character" w:styleId="Textodelmarcadordeposicin">
    <w:name w:val="Placeholder Text"/>
    <w:basedOn w:val="Fuentedeprrafopredeter"/>
    <w:uiPriority w:val="99"/>
    <w:semiHidden/>
    <w:rsid w:val="00734ACE"/>
    <w:rPr>
      <w:color w:val="808080"/>
    </w:rPr>
  </w:style>
  <w:style w:type="character" w:customStyle="1" w:styleId="Ttulo2Car">
    <w:name w:val="Título 2 Car"/>
    <w:aliases w:val="Subtitulo Car"/>
    <w:basedOn w:val="Fuentedeprrafopredeter"/>
    <w:link w:val="Ttulo2"/>
    <w:uiPriority w:val="9"/>
    <w:rsid w:val="00C67565"/>
    <w:rPr>
      <w:rFonts w:asciiTheme="majorHAnsi" w:eastAsiaTheme="majorEastAsia" w:hAnsiTheme="majorHAnsi" w:cstheme="majorBidi"/>
      <w:color w:val="FF3300"/>
      <w:sz w:val="32"/>
      <w:szCs w:val="26"/>
    </w:rPr>
  </w:style>
  <w:style w:type="character" w:styleId="Hipervnculo">
    <w:name w:val="Hyperlink"/>
    <w:basedOn w:val="Fuentedeprrafopredeter"/>
    <w:uiPriority w:val="99"/>
    <w:unhideWhenUsed/>
    <w:rsid w:val="00734ACE"/>
    <w:rPr>
      <w:color w:val="0563C1" w:themeColor="hyperlink"/>
      <w:u w:val="single"/>
    </w:rPr>
  </w:style>
  <w:style w:type="character" w:customStyle="1" w:styleId="Ttulo3Car">
    <w:name w:val="Título 3 Car"/>
    <w:aliases w:val="Preguntas Car"/>
    <w:basedOn w:val="Fuentedeprrafopredeter"/>
    <w:link w:val="Ttulo3"/>
    <w:uiPriority w:val="9"/>
    <w:rsid w:val="000832EF"/>
    <w:rPr>
      <w:rFonts w:eastAsiaTheme="majorEastAsia" w:cstheme="majorBidi"/>
      <w:sz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C675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">
    <w:name w:val="Title"/>
    <w:basedOn w:val="Normal"/>
    <w:next w:val="Normal"/>
    <w:link w:val="TtuloCar"/>
    <w:uiPriority w:val="10"/>
    <w:qFormat/>
    <w:rsid w:val="00C675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675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C50B08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8D5E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14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ELLO\Documents\Plantillas%20personalizadas%20de%20Office\Portada.do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septiembre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3835E87-560E-4158-BCCF-E3BAC33E5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Portada.dotm</Template>
  <TotalTime>307</TotalTime>
  <Pages>16</Pages>
  <Words>551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TRiggers y Tablas Temporales</vt:lpstr>
    </vt:vector>
  </TitlesOfParts>
  <Company>Ingenieria de sistemas</Company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TRiggers y Tablas Temporales</dc:title>
  <dc:subject>PostgreSQL</dc:subject>
  <dc:creator>Nicolas Tello Mendez</dc:creator>
  <cp:keywords/>
  <dc:description/>
  <cp:lastModifiedBy>Jersson Fabian Buitrago Murcia</cp:lastModifiedBy>
  <cp:revision>17</cp:revision>
  <dcterms:created xsi:type="dcterms:W3CDTF">2024-09-26T18:00:00Z</dcterms:created>
  <dcterms:modified xsi:type="dcterms:W3CDTF">2024-09-28T15:48:00Z</dcterms:modified>
</cp:coreProperties>
</file>