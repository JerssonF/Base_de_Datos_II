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eastAsiaTheme="minorHAnsi"/>
          <w:caps w:val="0"/>
          <w:color w:val="auto"/>
          <w:sz w:val="24"/>
          <w:szCs w:val="22"/>
          <w:lang w:eastAsia="en-US"/>
        </w:rPr>
        <w:id w:val="1146853950"/>
        <w:docPartObj>
          <w:docPartGallery w:val="Cover Pages"/>
          <w:docPartUnique/>
        </w:docPartObj>
      </w:sdtPr>
      <w:sdtEndPr>
        <w:rPr>
          <w:b/>
          <w:sz w:val="2"/>
        </w:rPr>
      </w:sdtEndPr>
      <w:sdtContent>
        <w:p w14:paraId="0A69BF7A" w14:textId="77777777" w:rsidR="00B27467" w:rsidRDefault="00B27467" w:rsidP="008D5EA4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F5D23FC" wp14:editId="033A2E2D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33" name="Grupo 3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4" name="Rectángulo 34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79450AB6" w14:textId="5CFC34C9" w:rsidR="00B27467" w:rsidRPr="00501803" w:rsidRDefault="00A67508" w:rsidP="006A5E45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agosto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36" name="Grupo 36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37" name="Grupo 3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38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3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6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7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8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9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50" name="Grupo 5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51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2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3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4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5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6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1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0F5D23FC" id="Grupo 33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">
                    <v:rect id="Rectángulo 34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79450AB6" w14:textId="5CFC34C9" w:rsidR="00B27467" w:rsidRPr="00501803" w:rsidRDefault="00A67508" w:rsidP="006A5E45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agosto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36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    <v:group id="Grupo 37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yp2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KVw/RJ/gCz+AQAA//8DAFBLAQItABQABgAIAAAAIQDb4fbL7gAAAIUBAAATAAAAAAAAAAAA&#10;AAAAAAAAAABbQ29udGVudF9UeXBlc10ueG1sUEsBAi0AFAAGAAgAAAAhAFr0LFu/AAAAFQEAAAsA&#10;AAAAAAAAAAAAAAAAHwEAAF9yZWxzLy5yZWxzUEsBAi0AFAAGAAgAAAAhAMDPKnb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50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A0A2D97" wp14:editId="2383F15F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930FE0D" w14:textId="77777777" w:rsidR="00B27467" w:rsidRPr="00403E25" w:rsidRDefault="00000000" w:rsidP="008D5EA4">
                                <w:pPr>
                                  <w:pStyle w:val="Sinespaciado"/>
                                </w:pPr>
                                <w:sdt>
                                  <w:sdt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C97D9F">
                                      <w:t>Nicolas Tello Mendez</w:t>
                                    </w:r>
                                  </w:sdtContent>
                                </w:sdt>
                              </w:p>
                              <w:p w14:paraId="078F084D" w14:textId="77777777" w:rsidR="00B27467" w:rsidRPr="00403E25" w:rsidRDefault="00000000" w:rsidP="008D5EA4">
                                <w:pPr>
                                  <w:pStyle w:val="Sinespaciado"/>
                                </w:pPr>
                                <w:sdt>
                                  <w:sdtPr>
                                    <w:rPr>
                                      <w:sz w:val="22"/>
                                      <w:szCs w:val="22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403E25" w:rsidRPr="008D5EA4">
                                      <w:rPr>
                                        <w:sz w:val="22"/>
                                        <w:szCs w:val="22"/>
                                      </w:rPr>
                                      <w:t>Ing</w:t>
                                    </w:r>
                                    <w:r w:rsidR="008D5EA4" w:rsidRPr="008D5EA4">
                                      <w:rPr>
                                        <w:sz w:val="22"/>
                                        <w:szCs w:val="22"/>
                                      </w:rPr>
                                      <w:t xml:space="preserve">enieria de </w:t>
                                    </w:r>
                                    <w:r w:rsidR="00403E25" w:rsidRPr="008D5EA4">
                                      <w:rPr>
                                        <w:sz w:val="22"/>
                                        <w:szCs w:val="22"/>
                                      </w:rPr>
                                      <w:t>sistemas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A0A2D97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1930FE0D" w14:textId="77777777" w:rsidR="00B27467" w:rsidRPr="00403E25" w:rsidRDefault="00000000" w:rsidP="008D5EA4">
                          <w:pPr>
                            <w:pStyle w:val="Sinespaciado"/>
                          </w:pPr>
                          <w:sdt>
                            <w:sdt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C97D9F">
                                <w:t>Nicolas Tello Mendez</w:t>
                              </w:r>
                            </w:sdtContent>
                          </w:sdt>
                        </w:p>
                        <w:p w14:paraId="078F084D" w14:textId="77777777" w:rsidR="00B27467" w:rsidRPr="00403E25" w:rsidRDefault="00000000" w:rsidP="008D5EA4">
                          <w:pPr>
                            <w:pStyle w:val="Sinespaciado"/>
                          </w:pPr>
                          <w:sdt>
                            <w:sdtPr>
                              <w:rPr>
                                <w:sz w:val="22"/>
                                <w:szCs w:val="22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403E25" w:rsidRPr="008D5EA4">
                                <w:rPr>
                                  <w:sz w:val="22"/>
                                  <w:szCs w:val="22"/>
                                </w:rPr>
                                <w:t>Ing</w:t>
                              </w:r>
                              <w:r w:rsidR="008D5EA4" w:rsidRPr="008D5EA4">
                                <w:rPr>
                                  <w:sz w:val="22"/>
                                  <w:szCs w:val="22"/>
                                </w:rPr>
                                <w:t xml:space="preserve">enieria de </w:t>
                              </w:r>
                              <w:r w:rsidR="00403E25" w:rsidRPr="008D5EA4">
                                <w:rPr>
                                  <w:sz w:val="22"/>
                                  <w:szCs w:val="22"/>
                                </w:rPr>
                                <w:t>sistemas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7CF8921" wp14:editId="0FCC72A2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B9FC4EB" w14:textId="5581B570" w:rsidR="00B27467" w:rsidRPr="00D05428" w:rsidRDefault="00000000" w:rsidP="008D5EA4">
                                <w:pPr>
                                  <w:pStyle w:val="Sinespaciado"/>
                                  <w:rPr>
                                    <w:rFonts w:eastAsiaTheme="majorEastAsia"/>
                                    <w:b/>
                                    <w:bCs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rFonts w:eastAsiaTheme="majorEastAsia"/>
                                      <w:b/>
                                      <w:bCs/>
                                      <w:color w:val="002060"/>
                                      <w:sz w:val="52"/>
                                      <w:szCs w:val="5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A67508">
                                      <w:rPr>
                                        <w:rFonts w:eastAsiaTheme="majorEastAsia"/>
                                        <w:b/>
                                        <w:bCs/>
                                        <w:color w:val="002060"/>
                                        <w:sz w:val="52"/>
                                        <w:szCs w:val="52"/>
                                      </w:rPr>
                                      <w:t>base de datos</w:t>
                                    </w:r>
                                  </w:sdtContent>
                                </w:sdt>
                              </w:p>
                              <w:p w14:paraId="0B522CA3" w14:textId="34D4BD08" w:rsidR="00B27467" w:rsidRDefault="0000000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A67508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Taller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7CF8921" id="Cuadro de texto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X4oYw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" filled="f" stroked="f" strokeweight=".5pt">
                    <v:textbox style="mso-fit-shape-to-text:t" inset="0,0,0,0">
                      <w:txbxContent>
                        <w:p w14:paraId="0B9FC4EB" w14:textId="5581B570" w:rsidR="00B27467" w:rsidRPr="00D05428" w:rsidRDefault="00000000" w:rsidP="008D5EA4">
                          <w:pPr>
                            <w:pStyle w:val="Sinespaciado"/>
                            <w:rPr>
                              <w:rFonts w:eastAsiaTheme="majorEastAsia"/>
                              <w:b/>
                              <w:bCs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rFonts w:eastAsiaTheme="majorEastAsia"/>
                                <w:b/>
                                <w:bCs/>
                                <w:color w:val="002060"/>
                                <w:sz w:val="52"/>
                                <w:szCs w:val="5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A67508">
                                <w:rPr>
                                  <w:rFonts w:eastAsiaTheme="majorEastAsia"/>
                                  <w:b/>
                                  <w:bCs/>
                                  <w:color w:val="002060"/>
                                  <w:sz w:val="52"/>
                                  <w:szCs w:val="52"/>
                                </w:rPr>
                                <w:t>base de datos</w:t>
                              </w:r>
                            </w:sdtContent>
                          </w:sdt>
                        </w:p>
                        <w:p w14:paraId="0B522CA3" w14:textId="34D4BD08" w:rsidR="00B27467" w:rsidRDefault="0000000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A67508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Taller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15E350F0" w14:textId="77777777" w:rsidR="00B27467" w:rsidRDefault="00C97D9F">
          <w:pPr>
            <w:rPr>
              <w:rFonts w:eastAsiaTheme="minorEastAsia"/>
              <w:sz w:val="2"/>
              <w:lang w:eastAsia="es-CO"/>
            </w:rPr>
          </w:pPr>
          <w:r w:rsidRPr="00C97D9F">
            <w:rPr>
              <w:rFonts w:eastAsiaTheme="minorEastAsia"/>
              <w:b/>
              <w:noProof/>
              <w:sz w:val="2"/>
            </w:rPr>
            <mc:AlternateContent>
              <mc:Choice Requires="wps">
                <w:drawing>
                  <wp:anchor distT="45720" distB="45720" distL="114300" distR="114300" simplePos="0" relativeHeight="251663360" behindDoc="0" locked="0" layoutInCell="1" allowOverlap="1" wp14:anchorId="31567ACF" wp14:editId="5DB21563">
                    <wp:simplePos x="0" y="0"/>
                    <wp:positionH relativeFrom="column">
                      <wp:posOffset>3765550</wp:posOffset>
                    </wp:positionH>
                    <wp:positionV relativeFrom="paragraph">
                      <wp:posOffset>7107555</wp:posOffset>
                    </wp:positionV>
                    <wp:extent cx="2360930" cy="1404620"/>
                    <wp:effectExtent l="0" t="0" r="0" b="5715"/>
                    <wp:wrapSquare wrapText="bothSides"/>
                    <wp:docPr id="217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60930" cy="14046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D981622" w14:textId="0611A861" w:rsidR="00C97D9F" w:rsidRPr="00D05428" w:rsidRDefault="00A67508" w:rsidP="00C97D9F">
                                <w:pPr>
                                  <w:jc w:val="right"/>
                                  <w:rPr>
                                    <w:color w:val="3B3838" w:themeColor="background2" w:themeShade="40"/>
                                    <w:sz w:val="28"/>
                                    <w:szCs w:val="24"/>
                                    <w:lang w:val="es-MX"/>
                                  </w:rPr>
                                </w:pPr>
                                <w:r>
                                  <w:rPr>
                                    <w:color w:val="3B3838" w:themeColor="background2" w:themeShade="40"/>
                                    <w:sz w:val="28"/>
                                    <w:szCs w:val="24"/>
                                    <w:lang w:val="es-MX"/>
                                  </w:rPr>
                                  <w:t>Base de Datos II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31567ACF" id="Cuadro de texto 2" o:spid="_x0000_s1057" type="#_x0000_t202" style="position:absolute;margin-left:296.5pt;margin-top:559.65pt;width:185.9pt;height:110.6pt;z-index:25166336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" filled="f" stroked="f">
                    <v:textbox style="mso-fit-shape-to-text:t">
                      <w:txbxContent>
                        <w:p w14:paraId="5D981622" w14:textId="0611A861" w:rsidR="00C97D9F" w:rsidRPr="00D05428" w:rsidRDefault="00A67508" w:rsidP="00C97D9F">
                          <w:pPr>
                            <w:jc w:val="right"/>
                            <w:rPr>
                              <w:color w:val="3B3838" w:themeColor="background2" w:themeShade="40"/>
                              <w:sz w:val="28"/>
                              <w:szCs w:val="24"/>
                              <w:lang w:val="es-MX"/>
                            </w:rPr>
                          </w:pPr>
                          <w:r>
                            <w:rPr>
                              <w:color w:val="3B3838" w:themeColor="background2" w:themeShade="40"/>
                              <w:sz w:val="28"/>
                              <w:szCs w:val="24"/>
                              <w:lang w:val="es-MX"/>
                            </w:rPr>
                            <w:t>Base de Datos II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B27467">
            <w:rPr>
              <w:rFonts w:eastAsiaTheme="minorEastAsia"/>
              <w:b/>
              <w:sz w:val="2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color w:val="auto"/>
          <w:sz w:val="24"/>
          <w:szCs w:val="22"/>
          <w:lang w:val="es-ES" w:eastAsia="en-US"/>
        </w:rPr>
        <w:id w:val="-40614758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CA4C1B5" w14:textId="77777777" w:rsidR="00615547" w:rsidRDefault="00615547" w:rsidP="00C67565">
          <w:pPr>
            <w:pStyle w:val="TtuloTDC"/>
          </w:pPr>
          <w:r>
            <w:rPr>
              <w:lang w:val="es-ES"/>
            </w:rPr>
            <w:t>Contenido</w:t>
          </w:r>
        </w:p>
        <w:p w14:paraId="4173EC6A" w14:textId="09DB9D86" w:rsidR="00160ABB" w:rsidRDefault="00000000">
          <w:pPr>
            <w:pStyle w:val="TDC2"/>
            <w:tabs>
              <w:tab w:val="right" w:leader="dot" w:pos="8828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r>
            <w:rPr>
              <w:rFonts w:eastAsiaTheme="minorHAnsi" w:cstheme="minorBidi"/>
              <w:lang w:eastAsia="en-US"/>
            </w:rPr>
            <w:fldChar w:fldCharType="begin"/>
          </w:r>
          <w:r>
            <w:instrText xml:space="preserve"> TOC \o "1-3" \h \z \u </w:instrText>
          </w:r>
          <w:r>
            <w:rPr>
              <w:rFonts w:eastAsiaTheme="minorHAnsi" w:cstheme="minorBidi"/>
              <w:lang w:eastAsia="en-US"/>
            </w:rPr>
            <w:fldChar w:fldCharType="separate"/>
          </w:r>
          <w:hyperlink w:anchor="_Toc175925907" w:history="1">
            <w:r w:rsidR="00160ABB" w:rsidRPr="00152BDE">
              <w:rPr>
                <w:rStyle w:val="Hipervnculo"/>
                <w:noProof/>
              </w:rPr>
              <w:t>Creación del Rol administrador</w:t>
            </w:r>
            <w:r w:rsidR="00160ABB">
              <w:rPr>
                <w:noProof/>
                <w:webHidden/>
              </w:rPr>
              <w:tab/>
            </w:r>
            <w:r w:rsidR="00160ABB">
              <w:rPr>
                <w:noProof/>
                <w:webHidden/>
              </w:rPr>
              <w:fldChar w:fldCharType="begin"/>
            </w:r>
            <w:r w:rsidR="00160ABB">
              <w:rPr>
                <w:noProof/>
                <w:webHidden/>
              </w:rPr>
              <w:instrText xml:space="preserve"> PAGEREF _Toc175925907 \h </w:instrText>
            </w:r>
            <w:r w:rsidR="00160ABB">
              <w:rPr>
                <w:noProof/>
                <w:webHidden/>
              </w:rPr>
            </w:r>
            <w:r w:rsidR="00160ABB">
              <w:rPr>
                <w:noProof/>
                <w:webHidden/>
              </w:rPr>
              <w:fldChar w:fldCharType="separate"/>
            </w:r>
            <w:r w:rsidR="00160ABB">
              <w:rPr>
                <w:noProof/>
                <w:webHidden/>
              </w:rPr>
              <w:t>2</w:t>
            </w:r>
            <w:r w:rsidR="00160ABB">
              <w:rPr>
                <w:noProof/>
                <w:webHidden/>
              </w:rPr>
              <w:fldChar w:fldCharType="end"/>
            </w:r>
          </w:hyperlink>
        </w:p>
        <w:p w14:paraId="17416970" w14:textId="6F8A1A09" w:rsidR="00160ABB" w:rsidRDefault="00160ABB">
          <w:pPr>
            <w:pStyle w:val="TDC2"/>
            <w:tabs>
              <w:tab w:val="right" w:leader="dot" w:pos="8828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75925908" w:history="1">
            <w:r w:rsidRPr="00152BDE">
              <w:rPr>
                <w:rStyle w:val="Hipervnculo"/>
                <w:noProof/>
              </w:rPr>
              <w:t>Asignación de permisos al Rol 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_Toc175925908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6B9BD" w14:textId="7E32F691" w:rsidR="00160ABB" w:rsidRDefault="00160ABB">
          <w:pPr>
            <w:pStyle w:val="TDC2"/>
            <w:tabs>
              <w:tab w:val="right" w:leader="dot" w:pos="8828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75925909" w:history="1">
            <w:r w:rsidRPr="00152BDE">
              <w:rPr>
                <w:rStyle w:val="Hipervnculo"/>
                <w:noProof/>
              </w:rPr>
              <w:t>Ingreso como Rol administrador para hacer el CRUD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_Toc175925909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06F83" w14:textId="6553BEA6" w:rsidR="00160ABB" w:rsidRDefault="00160ABB">
          <w:pPr>
            <w:pStyle w:val="TDC2"/>
            <w:tabs>
              <w:tab w:val="right" w:leader="dot" w:pos="8828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75925910" w:history="1">
            <w:r w:rsidRPr="00152BDE">
              <w:rPr>
                <w:rStyle w:val="Hipervnculo"/>
                <w:noProof/>
              </w:rPr>
              <w:t>Ingreso de datos en cada Tabla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_Toc175925910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2C4FD" w14:textId="066BCB28" w:rsidR="00160ABB" w:rsidRDefault="00160ABB">
          <w:pPr>
            <w:pStyle w:val="TDC2"/>
            <w:tabs>
              <w:tab w:val="right" w:leader="dot" w:pos="8828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75925911" w:history="1">
            <w:r w:rsidRPr="00152BDE">
              <w:rPr>
                <w:rStyle w:val="Hipervnculo"/>
                <w:noProof/>
              </w:rPr>
              <w:t>Registro de las Búsquedas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_Toc175925911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81145" w14:textId="5CCBF3ED" w:rsidR="00615547" w:rsidRDefault="00000000">
          <w:r>
            <w:rPr>
              <w:rFonts w:eastAsiaTheme="minorEastAsia" w:cs="Times New Roman"/>
              <w:b/>
              <w:bCs/>
              <w:noProof/>
              <w:lang w:val="es-ES" w:eastAsia="es-CO"/>
            </w:rPr>
            <w:fldChar w:fldCharType="end"/>
          </w:r>
        </w:p>
      </w:sdtContent>
    </w:sdt>
    <w:p w14:paraId="35AB8013" w14:textId="4807E151" w:rsidR="00F713FB" w:rsidRDefault="00734ACE" w:rsidP="00BA462A">
      <w:r>
        <w:br w:type="page"/>
      </w:r>
    </w:p>
    <w:p w14:paraId="4289D7A7" w14:textId="6F7C5975" w:rsidR="00160ABB" w:rsidRDefault="00160ABB" w:rsidP="00160ABB">
      <w:pPr>
        <w:pStyle w:val="Ttulo2"/>
      </w:pPr>
      <w:bookmarkStart w:id="0" w:name="_Toc175925907"/>
      <w:r>
        <w:lastRenderedPageBreak/>
        <w:t>Creación del Rol administrador</w:t>
      </w:r>
      <w:bookmarkEnd w:id="0"/>
    </w:p>
    <w:p w14:paraId="0364ECE7" w14:textId="715BCA12" w:rsidR="00160ABB" w:rsidRDefault="00160ABB" w:rsidP="00BA462A">
      <w:r w:rsidRPr="00A67508">
        <w:rPr>
          <w:noProof/>
        </w:rPr>
        <w:drawing>
          <wp:inline distT="0" distB="0" distL="0" distR="0" wp14:anchorId="69641916" wp14:editId="32A05743">
            <wp:extent cx="5612130" cy="2922905"/>
            <wp:effectExtent l="0" t="0" r="7620" b="0"/>
            <wp:docPr id="170995650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956505" name="Imagen 1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030FD" w14:textId="1BC425E3" w:rsidR="00A67508" w:rsidRDefault="00A67508" w:rsidP="00BA462A">
      <w:r w:rsidRPr="00A67508">
        <w:rPr>
          <w:noProof/>
        </w:rPr>
        <w:drawing>
          <wp:inline distT="0" distB="0" distL="0" distR="0" wp14:anchorId="4EEE3C0C" wp14:editId="78937D42">
            <wp:extent cx="5612130" cy="2832735"/>
            <wp:effectExtent l="0" t="0" r="7620" b="5715"/>
            <wp:docPr id="186140618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406187" name="Imagen 1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2B2F" w14:textId="77777777" w:rsidR="00160ABB" w:rsidRDefault="00160ABB" w:rsidP="00BA462A"/>
    <w:p w14:paraId="0EB7C773" w14:textId="77777777" w:rsidR="00160ABB" w:rsidRDefault="00160ABB" w:rsidP="00BA462A"/>
    <w:p w14:paraId="1ABDCBC3" w14:textId="77777777" w:rsidR="00160ABB" w:rsidRDefault="00160ABB" w:rsidP="00BA462A"/>
    <w:p w14:paraId="4935C672" w14:textId="77777777" w:rsidR="00160ABB" w:rsidRDefault="00160ABB" w:rsidP="00BA462A"/>
    <w:p w14:paraId="4F3E53A1" w14:textId="77777777" w:rsidR="00160ABB" w:rsidRDefault="00160ABB" w:rsidP="00BA462A"/>
    <w:p w14:paraId="1D8C9D2C" w14:textId="77777777" w:rsidR="00160ABB" w:rsidRDefault="00160ABB" w:rsidP="00BA462A"/>
    <w:p w14:paraId="3F9FD7B0" w14:textId="77777777" w:rsidR="00160ABB" w:rsidRDefault="00160ABB" w:rsidP="00BA462A"/>
    <w:p w14:paraId="44CED2FC" w14:textId="407114BD" w:rsidR="00160ABB" w:rsidRDefault="00160ABB" w:rsidP="00160ABB">
      <w:pPr>
        <w:pStyle w:val="Ttulo2"/>
      </w:pPr>
      <w:bookmarkStart w:id="1" w:name="_Toc175925908"/>
      <w:r>
        <w:lastRenderedPageBreak/>
        <w:t>Asignación de permisos al Rol administrador</w:t>
      </w:r>
      <w:bookmarkEnd w:id="1"/>
    </w:p>
    <w:p w14:paraId="28392792" w14:textId="440D1441" w:rsidR="00A67508" w:rsidRDefault="00A67508" w:rsidP="00BA462A">
      <w:r w:rsidRPr="00A67508">
        <w:rPr>
          <w:noProof/>
        </w:rPr>
        <w:drawing>
          <wp:inline distT="0" distB="0" distL="0" distR="0" wp14:anchorId="337A0B78" wp14:editId="2E037C05">
            <wp:extent cx="5612130" cy="2865755"/>
            <wp:effectExtent l="0" t="0" r="7620" b="0"/>
            <wp:docPr id="8133616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3616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DA606" w14:textId="3C1B6842" w:rsidR="00A67508" w:rsidRDefault="00A67508" w:rsidP="00BA462A">
      <w:r w:rsidRPr="00A67508">
        <w:rPr>
          <w:noProof/>
        </w:rPr>
        <w:drawing>
          <wp:inline distT="0" distB="0" distL="0" distR="0" wp14:anchorId="027B7AF4" wp14:editId="21952A3C">
            <wp:extent cx="5612130" cy="2920365"/>
            <wp:effectExtent l="0" t="0" r="7620" b="0"/>
            <wp:docPr id="80629926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299267" name="Imagen 1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12186" w14:textId="0576FA68" w:rsidR="00A51B0E" w:rsidRDefault="00A51B0E" w:rsidP="00BA462A">
      <w:r w:rsidRPr="00A51B0E">
        <w:rPr>
          <w:noProof/>
        </w:rPr>
        <w:lastRenderedPageBreak/>
        <w:drawing>
          <wp:inline distT="0" distB="0" distL="0" distR="0" wp14:anchorId="06EC7CEE" wp14:editId="0F314B30">
            <wp:extent cx="5612130" cy="3000375"/>
            <wp:effectExtent l="0" t="0" r="7620" b="9525"/>
            <wp:docPr id="158437260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372605" name="Imagen 1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2B136" w14:textId="77777777" w:rsidR="00160ABB" w:rsidRDefault="00160ABB" w:rsidP="00BA462A"/>
    <w:p w14:paraId="64F070D6" w14:textId="2ABA1C32" w:rsidR="00160ABB" w:rsidRDefault="00160ABB" w:rsidP="00160ABB">
      <w:pPr>
        <w:pStyle w:val="Ttulo2"/>
      </w:pPr>
      <w:bookmarkStart w:id="2" w:name="_Toc175925909"/>
      <w:r>
        <w:t>Ingreso como Rol administrador para hacer el CRUD</w:t>
      </w:r>
      <w:bookmarkEnd w:id="2"/>
    </w:p>
    <w:p w14:paraId="2F2EB8D5" w14:textId="12A6202D" w:rsidR="00A51B0E" w:rsidRDefault="00A51B0E" w:rsidP="00BA462A">
      <w:r w:rsidRPr="00A51B0E">
        <w:rPr>
          <w:noProof/>
        </w:rPr>
        <w:drawing>
          <wp:inline distT="0" distB="0" distL="0" distR="0" wp14:anchorId="0A2D181F" wp14:editId="426AC760">
            <wp:extent cx="5612130" cy="2373630"/>
            <wp:effectExtent l="0" t="0" r="7620" b="7620"/>
            <wp:docPr id="834390031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390031" name="Imagen 1" descr="Captura de pantalla de un celular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E9D3C" w14:textId="77777777" w:rsidR="00160ABB" w:rsidRDefault="00160ABB" w:rsidP="00BA462A"/>
    <w:p w14:paraId="63B5ECA6" w14:textId="77777777" w:rsidR="00160ABB" w:rsidRDefault="00160ABB" w:rsidP="00BA462A"/>
    <w:p w14:paraId="434C2360" w14:textId="77777777" w:rsidR="00160ABB" w:rsidRDefault="00160ABB" w:rsidP="00BA462A"/>
    <w:p w14:paraId="26CA79B8" w14:textId="77777777" w:rsidR="00160ABB" w:rsidRDefault="00160ABB" w:rsidP="00BA462A"/>
    <w:p w14:paraId="2AD125F0" w14:textId="77777777" w:rsidR="00160ABB" w:rsidRDefault="00160ABB" w:rsidP="00BA462A"/>
    <w:p w14:paraId="57E76B4C" w14:textId="77777777" w:rsidR="00160ABB" w:rsidRDefault="00160ABB" w:rsidP="00BA462A"/>
    <w:p w14:paraId="42163DA5" w14:textId="77777777" w:rsidR="00160ABB" w:rsidRDefault="00160ABB" w:rsidP="00BA462A"/>
    <w:p w14:paraId="7A603A4E" w14:textId="77777777" w:rsidR="00160ABB" w:rsidRDefault="00160ABB" w:rsidP="00BA462A"/>
    <w:p w14:paraId="00B63B32" w14:textId="5F8225D0" w:rsidR="00160ABB" w:rsidRDefault="00160ABB" w:rsidP="00160ABB">
      <w:pPr>
        <w:pStyle w:val="Ttulo2"/>
      </w:pPr>
      <w:bookmarkStart w:id="3" w:name="_Toc175925910"/>
      <w:r>
        <w:t>Ingreso de datos en cada Tabla</w:t>
      </w:r>
      <w:bookmarkEnd w:id="3"/>
    </w:p>
    <w:p w14:paraId="6E71ED42" w14:textId="262D06FA" w:rsidR="002D7AD9" w:rsidRDefault="002D7AD9" w:rsidP="00BA462A">
      <w:r w:rsidRPr="002D7AD9">
        <w:rPr>
          <w:noProof/>
        </w:rPr>
        <w:drawing>
          <wp:inline distT="0" distB="0" distL="0" distR="0" wp14:anchorId="28717CDD" wp14:editId="5DBA0DB5">
            <wp:extent cx="5612130" cy="2999740"/>
            <wp:effectExtent l="0" t="0" r="7620" b="0"/>
            <wp:docPr id="103083028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830283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D821E" w14:textId="7B72E937" w:rsidR="002D7AD9" w:rsidRDefault="002D7AD9" w:rsidP="00BA462A">
      <w:r w:rsidRPr="002D7AD9">
        <w:rPr>
          <w:noProof/>
        </w:rPr>
        <w:drawing>
          <wp:inline distT="0" distB="0" distL="0" distR="0" wp14:anchorId="0269D33A" wp14:editId="43C8CB9E">
            <wp:extent cx="5612130" cy="3008630"/>
            <wp:effectExtent l="0" t="0" r="7620" b="1270"/>
            <wp:docPr id="163140899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408993" name="Imagen 1" descr="Captura de pantalla de computador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C373B" w14:textId="6685D9EF" w:rsidR="002D7AD9" w:rsidRDefault="002D7AD9" w:rsidP="00BA462A">
      <w:r w:rsidRPr="002D7AD9">
        <w:rPr>
          <w:noProof/>
        </w:rPr>
        <w:lastRenderedPageBreak/>
        <w:drawing>
          <wp:inline distT="0" distB="0" distL="0" distR="0" wp14:anchorId="38068B94" wp14:editId="68308B82">
            <wp:extent cx="5612130" cy="2903220"/>
            <wp:effectExtent l="0" t="0" r="7620" b="0"/>
            <wp:docPr id="327954539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954539" name="Imagen 1" descr="Texto&#10;&#10;Descripción generada automáticamente con confianza me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64A3" w14:textId="77777777" w:rsidR="00160ABB" w:rsidRDefault="00160ABB" w:rsidP="00BA462A"/>
    <w:p w14:paraId="53079F43" w14:textId="231A3DD5" w:rsidR="00160ABB" w:rsidRDefault="00160ABB" w:rsidP="00160ABB">
      <w:pPr>
        <w:pStyle w:val="Ttulo2"/>
      </w:pPr>
      <w:bookmarkStart w:id="4" w:name="_Toc175925911"/>
      <w:r>
        <w:t>Registro de las Búsquedas</w:t>
      </w:r>
      <w:bookmarkEnd w:id="4"/>
      <w:r>
        <w:t xml:space="preserve"> </w:t>
      </w:r>
    </w:p>
    <w:p w14:paraId="35A6D6B9" w14:textId="621AC3C8" w:rsidR="00160ABB" w:rsidRPr="007954C8" w:rsidRDefault="00160ABB" w:rsidP="00BA462A">
      <w:r w:rsidRPr="00160ABB">
        <w:drawing>
          <wp:inline distT="0" distB="0" distL="0" distR="0" wp14:anchorId="37D5A813" wp14:editId="0665CC60">
            <wp:extent cx="5612130" cy="2785110"/>
            <wp:effectExtent l="0" t="0" r="7620" b="0"/>
            <wp:docPr id="334843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843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0ABB" w:rsidRPr="007954C8" w:rsidSect="00585C40">
      <w:footerReference w:type="default" r:id="rId19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DECA6A" w14:textId="77777777" w:rsidR="00D974E9" w:rsidRDefault="00D974E9" w:rsidP="00D54462">
      <w:pPr>
        <w:spacing w:after="0" w:line="240" w:lineRule="auto"/>
      </w:pPr>
      <w:r>
        <w:separator/>
      </w:r>
    </w:p>
  </w:endnote>
  <w:endnote w:type="continuationSeparator" w:id="0">
    <w:p w14:paraId="7F55C46E" w14:textId="77777777" w:rsidR="00D974E9" w:rsidRDefault="00D974E9" w:rsidP="00D544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399944289"/>
      <w:docPartObj>
        <w:docPartGallery w:val="Page Numbers (Bottom of Page)"/>
        <w:docPartUnique/>
      </w:docPartObj>
    </w:sdtPr>
    <w:sdtContent>
      <w:p w14:paraId="2866F0E6" w14:textId="77777777" w:rsidR="00615547" w:rsidRDefault="00615547">
        <w:pPr>
          <w:pStyle w:val="Piedepgina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73AF3633" wp14:editId="23BF3445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1975" cy="561975"/>
                  <wp:effectExtent l="9525" t="9525" r="9525" b="9525"/>
                  <wp:wrapNone/>
                  <wp:docPr id="2" name="Elips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1975" cy="561975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rgbClr val="ADC1D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107F6AF" w14:textId="77777777" w:rsidR="00615547" w:rsidRDefault="00615547">
                              <w:pPr>
                                <w:pStyle w:val="Piedepgina"/>
                                <w:rPr>
                                  <w:color w:val="4472C4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4472C4" w:themeColor="accent1"/>
                                  <w:lang w:val="es-ES"/>
                                </w:rPr>
                                <w:t>2</w:t>
                              </w:r>
                              <w:r>
                                <w:rPr>
                                  <w:color w:val="4472C4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ctr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oval w14:anchorId="73AF3633" id="Elipse 2" o:spid="_x0000_s1058" style="position:absolute;margin-left:0;margin-top:0;width:44.25pt;height:44.25pt;rotation:180;flip:x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" filled="f" fillcolor="#c0504d" strokecolor="#adc1d9" strokeweight="1pt">
                  <v:textbox inset=",0,,0">
                    <w:txbxContent>
                      <w:p w14:paraId="4107F6AF" w14:textId="77777777" w:rsidR="00615547" w:rsidRDefault="00615547">
                        <w:pPr>
                          <w:pStyle w:val="Piedepgina"/>
                          <w:rPr>
                            <w:color w:val="4472C4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color w:val="4472C4" w:themeColor="accent1"/>
                            <w:lang w:val="es-ES"/>
                          </w:rPr>
                          <w:t>2</w:t>
                        </w:r>
                        <w:r>
                          <w:rPr>
                            <w:color w:val="4472C4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oval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07A7AC" w14:textId="77777777" w:rsidR="00D974E9" w:rsidRDefault="00D974E9" w:rsidP="00D54462">
      <w:pPr>
        <w:spacing w:after="0" w:line="240" w:lineRule="auto"/>
      </w:pPr>
      <w:r>
        <w:separator/>
      </w:r>
    </w:p>
  </w:footnote>
  <w:footnote w:type="continuationSeparator" w:id="0">
    <w:p w14:paraId="25A3D8FE" w14:textId="77777777" w:rsidR="00D974E9" w:rsidRDefault="00D974E9" w:rsidP="00D544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052E26"/>
    <w:multiLevelType w:val="hybridMultilevel"/>
    <w:tmpl w:val="64C43678"/>
    <w:lvl w:ilvl="0" w:tplc="DFDCB1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D42B52"/>
    <w:multiLevelType w:val="hybridMultilevel"/>
    <w:tmpl w:val="3CD632A6"/>
    <w:lvl w:ilvl="0" w:tplc="DFDCB1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10298A"/>
    <w:multiLevelType w:val="hybridMultilevel"/>
    <w:tmpl w:val="8616633E"/>
    <w:lvl w:ilvl="0" w:tplc="DFDCB1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C60C50"/>
    <w:multiLevelType w:val="hybridMultilevel"/>
    <w:tmpl w:val="2868A72A"/>
    <w:lvl w:ilvl="0" w:tplc="DFDCB1D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102429C"/>
    <w:multiLevelType w:val="hybridMultilevel"/>
    <w:tmpl w:val="1A3CE9B6"/>
    <w:lvl w:ilvl="0" w:tplc="DFDCB1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B318E5"/>
    <w:multiLevelType w:val="hybridMultilevel"/>
    <w:tmpl w:val="970AE05C"/>
    <w:lvl w:ilvl="0" w:tplc="DFDCB1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4DE33F3"/>
    <w:multiLevelType w:val="hybridMultilevel"/>
    <w:tmpl w:val="CC6CC65A"/>
    <w:lvl w:ilvl="0" w:tplc="012401FE">
      <w:start w:val="1"/>
      <w:numFmt w:val="bullet"/>
      <w:pStyle w:val="Ttulo3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4026313">
    <w:abstractNumId w:val="6"/>
  </w:num>
  <w:num w:numId="2" w16cid:durableId="493034843">
    <w:abstractNumId w:val="5"/>
  </w:num>
  <w:num w:numId="3" w16cid:durableId="520818967">
    <w:abstractNumId w:val="4"/>
  </w:num>
  <w:num w:numId="4" w16cid:durableId="2122989148">
    <w:abstractNumId w:val="0"/>
  </w:num>
  <w:num w:numId="5" w16cid:durableId="736710822">
    <w:abstractNumId w:val="2"/>
  </w:num>
  <w:num w:numId="6" w16cid:durableId="735594067">
    <w:abstractNumId w:val="1"/>
  </w:num>
  <w:num w:numId="7" w16cid:durableId="45220857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508"/>
    <w:rsid w:val="000832EF"/>
    <w:rsid w:val="00085A63"/>
    <w:rsid w:val="0013126F"/>
    <w:rsid w:val="00160ABB"/>
    <w:rsid w:val="001A5131"/>
    <w:rsid w:val="002D4FD6"/>
    <w:rsid w:val="002D7AD9"/>
    <w:rsid w:val="003B28FD"/>
    <w:rsid w:val="00403E25"/>
    <w:rsid w:val="00492E26"/>
    <w:rsid w:val="00501803"/>
    <w:rsid w:val="00545A10"/>
    <w:rsid w:val="00585C40"/>
    <w:rsid w:val="005D2DCD"/>
    <w:rsid w:val="00615547"/>
    <w:rsid w:val="00632361"/>
    <w:rsid w:val="006A5E45"/>
    <w:rsid w:val="006D069E"/>
    <w:rsid w:val="00722862"/>
    <w:rsid w:val="00734ACE"/>
    <w:rsid w:val="0075076B"/>
    <w:rsid w:val="007954C8"/>
    <w:rsid w:val="00807F3B"/>
    <w:rsid w:val="008D5EA4"/>
    <w:rsid w:val="009160FA"/>
    <w:rsid w:val="009455FF"/>
    <w:rsid w:val="00A51B0E"/>
    <w:rsid w:val="00A67508"/>
    <w:rsid w:val="00AA3326"/>
    <w:rsid w:val="00AE2792"/>
    <w:rsid w:val="00B27467"/>
    <w:rsid w:val="00B9656A"/>
    <w:rsid w:val="00BA462A"/>
    <w:rsid w:val="00C50B08"/>
    <w:rsid w:val="00C66556"/>
    <w:rsid w:val="00C67565"/>
    <w:rsid w:val="00C97D9F"/>
    <w:rsid w:val="00CA2986"/>
    <w:rsid w:val="00D05428"/>
    <w:rsid w:val="00D54462"/>
    <w:rsid w:val="00D974E9"/>
    <w:rsid w:val="00DA2D6A"/>
    <w:rsid w:val="00DF0316"/>
    <w:rsid w:val="00E527D0"/>
    <w:rsid w:val="00E612CF"/>
    <w:rsid w:val="00EA4E89"/>
    <w:rsid w:val="00F2781C"/>
    <w:rsid w:val="00F462C6"/>
    <w:rsid w:val="00F71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496341D"/>
  <w15:chartTrackingRefBased/>
  <w15:docId w15:val="{2D6349AF-201C-4777-8156-C10C34429D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LETRA"/>
    <w:qFormat/>
    <w:rsid w:val="00C50B08"/>
    <w:rPr>
      <w:sz w:val="24"/>
    </w:rPr>
  </w:style>
  <w:style w:type="paragraph" w:styleId="Ttulo1">
    <w:name w:val="heading 1"/>
    <w:aliases w:val="TITULO"/>
    <w:basedOn w:val="Normal"/>
    <w:next w:val="Normal"/>
    <w:link w:val="Ttulo1Car"/>
    <w:autoRedefine/>
    <w:uiPriority w:val="9"/>
    <w:qFormat/>
    <w:rsid w:val="00C67565"/>
    <w:pPr>
      <w:keepNext/>
      <w:keepLines/>
      <w:spacing w:before="240" w:after="0" w:line="360" w:lineRule="auto"/>
      <w:outlineLvl w:val="0"/>
    </w:pPr>
    <w:rPr>
      <w:rFonts w:asciiTheme="majorHAnsi" w:eastAsiaTheme="majorEastAsia" w:hAnsiTheme="majorHAnsi" w:cstheme="majorBidi"/>
      <w:b/>
      <w:color w:val="C00000"/>
      <w:sz w:val="40"/>
      <w:szCs w:val="32"/>
    </w:rPr>
  </w:style>
  <w:style w:type="paragraph" w:styleId="Ttulo2">
    <w:name w:val="heading 2"/>
    <w:aliases w:val="Subtitulo"/>
    <w:basedOn w:val="Normal"/>
    <w:next w:val="Normal"/>
    <w:link w:val="Ttulo2Car"/>
    <w:autoRedefine/>
    <w:uiPriority w:val="9"/>
    <w:unhideWhenUsed/>
    <w:qFormat/>
    <w:rsid w:val="00C6756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FF3300"/>
      <w:sz w:val="32"/>
      <w:szCs w:val="26"/>
    </w:rPr>
  </w:style>
  <w:style w:type="paragraph" w:styleId="Ttulo3">
    <w:name w:val="heading 3"/>
    <w:aliases w:val="Preguntas"/>
    <w:basedOn w:val="Normal"/>
    <w:next w:val="Normal"/>
    <w:link w:val="Ttulo3Car"/>
    <w:autoRedefine/>
    <w:uiPriority w:val="9"/>
    <w:unhideWhenUsed/>
    <w:qFormat/>
    <w:rsid w:val="000832EF"/>
    <w:pPr>
      <w:keepNext/>
      <w:keepLines/>
      <w:numPr>
        <w:numId w:val="1"/>
      </w:numPr>
      <w:spacing w:before="40" w:after="0"/>
      <w:outlineLvl w:val="2"/>
    </w:pPr>
    <w:rPr>
      <w:rFonts w:eastAsiaTheme="majorEastAsia" w:cstheme="majorBidi"/>
      <w:sz w:val="28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6756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autoRedefine/>
    <w:uiPriority w:val="1"/>
    <w:qFormat/>
    <w:rsid w:val="008D5EA4"/>
    <w:pPr>
      <w:spacing w:after="0" w:line="240" w:lineRule="auto"/>
    </w:pPr>
    <w:rPr>
      <w:rFonts w:eastAsiaTheme="minorEastAsia"/>
      <w:caps/>
      <w:color w:val="595959" w:themeColor="text1" w:themeTint="A6"/>
      <w:sz w:val="28"/>
      <w:szCs w:val="28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D5EA4"/>
    <w:rPr>
      <w:rFonts w:eastAsiaTheme="minorEastAsia"/>
      <w:caps/>
      <w:color w:val="595959" w:themeColor="text1" w:themeTint="A6"/>
      <w:sz w:val="28"/>
      <w:szCs w:val="28"/>
      <w:lang w:eastAsia="es-CO"/>
    </w:rPr>
  </w:style>
  <w:style w:type="paragraph" w:styleId="Encabezado">
    <w:name w:val="header"/>
    <w:basedOn w:val="Normal"/>
    <w:link w:val="EncabezadoCar"/>
    <w:uiPriority w:val="99"/>
    <w:unhideWhenUsed/>
    <w:rsid w:val="00D5446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54462"/>
  </w:style>
  <w:style w:type="paragraph" w:styleId="Piedepgina">
    <w:name w:val="footer"/>
    <w:basedOn w:val="Normal"/>
    <w:link w:val="PiedepginaCar"/>
    <w:uiPriority w:val="99"/>
    <w:unhideWhenUsed/>
    <w:rsid w:val="00D5446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54462"/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15547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615547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15547"/>
    <w:rPr>
      <w:vertAlign w:val="superscript"/>
    </w:rPr>
  </w:style>
  <w:style w:type="character" w:customStyle="1" w:styleId="Ttulo1Car">
    <w:name w:val="Título 1 Car"/>
    <w:aliases w:val="TITULO Car"/>
    <w:basedOn w:val="Fuentedeprrafopredeter"/>
    <w:link w:val="Ttulo1"/>
    <w:uiPriority w:val="9"/>
    <w:rsid w:val="00C67565"/>
    <w:rPr>
      <w:rFonts w:asciiTheme="majorHAnsi" w:eastAsiaTheme="majorEastAsia" w:hAnsiTheme="majorHAnsi" w:cstheme="majorBidi"/>
      <w:b/>
      <w:color w:val="C00000"/>
      <w:sz w:val="40"/>
      <w:szCs w:val="32"/>
    </w:rPr>
  </w:style>
  <w:style w:type="paragraph" w:styleId="TtuloTDC">
    <w:name w:val="TOC Heading"/>
    <w:basedOn w:val="Ttulo1"/>
    <w:next w:val="Normal"/>
    <w:uiPriority w:val="39"/>
    <w:unhideWhenUsed/>
    <w:rsid w:val="00C67565"/>
    <w:pPr>
      <w:outlineLvl w:val="9"/>
    </w:pPr>
    <w:rPr>
      <w:lang w:eastAsia="es-CO"/>
    </w:rPr>
  </w:style>
  <w:style w:type="paragraph" w:styleId="TDC2">
    <w:name w:val="toc 2"/>
    <w:basedOn w:val="Normal"/>
    <w:next w:val="Normal"/>
    <w:autoRedefine/>
    <w:uiPriority w:val="39"/>
    <w:unhideWhenUsed/>
    <w:rsid w:val="00615547"/>
    <w:pPr>
      <w:spacing w:after="100"/>
      <w:ind w:left="220"/>
    </w:pPr>
    <w:rPr>
      <w:rFonts w:eastAsiaTheme="minorEastAsia" w:cs="Times New Roman"/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615547"/>
    <w:pPr>
      <w:spacing w:after="100"/>
    </w:pPr>
    <w:rPr>
      <w:rFonts w:eastAsiaTheme="minorEastAsia" w:cs="Times New Roman"/>
      <w:lang w:eastAsia="es-CO"/>
    </w:rPr>
  </w:style>
  <w:style w:type="paragraph" w:styleId="TDC3">
    <w:name w:val="toc 3"/>
    <w:basedOn w:val="Normal"/>
    <w:next w:val="Normal"/>
    <w:autoRedefine/>
    <w:uiPriority w:val="39"/>
    <w:unhideWhenUsed/>
    <w:rsid w:val="00615547"/>
    <w:pPr>
      <w:spacing w:after="100"/>
      <w:ind w:left="440"/>
    </w:pPr>
    <w:rPr>
      <w:rFonts w:eastAsiaTheme="minorEastAsia" w:cs="Times New Roman"/>
      <w:lang w:eastAsia="es-CO"/>
    </w:rPr>
  </w:style>
  <w:style w:type="character" w:styleId="Textodelmarcadordeposicin">
    <w:name w:val="Placeholder Text"/>
    <w:basedOn w:val="Fuentedeprrafopredeter"/>
    <w:uiPriority w:val="99"/>
    <w:semiHidden/>
    <w:rsid w:val="00734ACE"/>
    <w:rPr>
      <w:color w:val="808080"/>
    </w:rPr>
  </w:style>
  <w:style w:type="character" w:customStyle="1" w:styleId="Ttulo2Car">
    <w:name w:val="Título 2 Car"/>
    <w:aliases w:val="Subtitulo Car"/>
    <w:basedOn w:val="Fuentedeprrafopredeter"/>
    <w:link w:val="Ttulo2"/>
    <w:uiPriority w:val="9"/>
    <w:rsid w:val="00C67565"/>
    <w:rPr>
      <w:rFonts w:asciiTheme="majorHAnsi" w:eastAsiaTheme="majorEastAsia" w:hAnsiTheme="majorHAnsi" w:cstheme="majorBidi"/>
      <w:color w:val="FF3300"/>
      <w:sz w:val="32"/>
      <w:szCs w:val="26"/>
    </w:rPr>
  </w:style>
  <w:style w:type="character" w:styleId="Hipervnculo">
    <w:name w:val="Hyperlink"/>
    <w:basedOn w:val="Fuentedeprrafopredeter"/>
    <w:uiPriority w:val="99"/>
    <w:unhideWhenUsed/>
    <w:rsid w:val="00734ACE"/>
    <w:rPr>
      <w:color w:val="0563C1" w:themeColor="hyperlink"/>
      <w:u w:val="single"/>
    </w:rPr>
  </w:style>
  <w:style w:type="character" w:customStyle="1" w:styleId="Ttulo3Car">
    <w:name w:val="Título 3 Car"/>
    <w:aliases w:val="Preguntas Car"/>
    <w:basedOn w:val="Fuentedeprrafopredeter"/>
    <w:link w:val="Ttulo3"/>
    <w:uiPriority w:val="9"/>
    <w:rsid w:val="000832EF"/>
    <w:rPr>
      <w:rFonts w:eastAsiaTheme="majorEastAsia" w:cstheme="majorBidi"/>
      <w:sz w:val="28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C6756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">
    <w:name w:val="Title"/>
    <w:basedOn w:val="Normal"/>
    <w:next w:val="Normal"/>
    <w:link w:val="TtuloCar"/>
    <w:uiPriority w:val="10"/>
    <w:qFormat/>
    <w:rsid w:val="00C6756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675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C50B08"/>
    <w:pPr>
      <w:ind w:left="720"/>
      <w:contextualSpacing/>
    </w:pPr>
  </w:style>
  <w:style w:type="paragraph" w:styleId="Bibliografa">
    <w:name w:val="Bibliography"/>
    <w:basedOn w:val="Normal"/>
    <w:next w:val="Normal"/>
    <w:uiPriority w:val="37"/>
    <w:unhideWhenUsed/>
    <w:rsid w:val="008D5E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143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1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ELLO\Documents\Plantillas%20personalizadas%20de%20Office\Portada.dotm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agosto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3835E87-560E-4158-BCCF-E3BAC33E53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Portada</Template>
  <TotalTime>138</TotalTime>
  <Pages>7</Pages>
  <Words>120</Words>
  <Characters>662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base de datos</vt:lpstr>
    </vt:vector>
  </TitlesOfParts>
  <Company>Ingenieria de sistemas</Company>
  <LinksUpToDate>false</LinksUpToDate>
  <CharactersWithSpaces>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base de datos</dc:title>
  <dc:subject>Taller</dc:subject>
  <dc:creator>Nicolas Tello Mendez</dc:creator>
  <cp:keywords/>
  <dc:description/>
  <cp:lastModifiedBy>Nicolas Tello</cp:lastModifiedBy>
  <cp:revision>3</cp:revision>
  <dcterms:created xsi:type="dcterms:W3CDTF">2024-08-29T00:43:00Z</dcterms:created>
  <dcterms:modified xsi:type="dcterms:W3CDTF">2024-08-30T20:58:00Z</dcterms:modified>
</cp:coreProperties>
</file>